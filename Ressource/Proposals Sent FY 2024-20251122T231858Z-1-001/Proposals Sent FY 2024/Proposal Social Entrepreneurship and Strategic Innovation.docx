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E6B01" w14:textId="77777777" w:rsidR="00284883" w:rsidRDefault="00AC6B93" w:rsidP="00AC6B93">
      <w:pPr>
        <w:jc w:val="center"/>
        <w:rPr>
          <w:rFonts w:cstheme="minorHAnsi"/>
          <w:b/>
        </w:rPr>
      </w:pPr>
      <w:r>
        <w:rPr>
          <w:noProof/>
        </w:rPr>
        <w:drawing>
          <wp:inline distT="0" distB="0" distL="0" distR="0" wp14:anchorId="40B16C9D" wp14:editId="71A0AA0F">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015C0D36"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4373903B" w14:textId="77777777" w:rsidR="00A4065F" w:rsidRDefault="00A4065F" w:rsidP="00DD4772">
      <w:pPr>
        <w:pStyle w:val="NoSpacing"/>
      </w:pPr>
    </w:p>
    <w:p w14:paraId="43710971" w14:textId="49AFED5C" w:rsidR="00A4065F" w:rsidRPr="00DD4772" w:rsidRDefault="743477F7" w:rsidP="00DD4772">
      <w:pPr>
        <w:pStyle w:val="NoSpacing"/>
      </w:pPr>
      <w:r w:rsidRPr="108FCC9D">
        <w:rPr>
          <w:b/>
          <w:bCs/>
        </w:rPr>
        <w:t>Project Title/</w:t>
      </w:r>
      <w:r w:rsidR="14844633" w:rsidRPr="108FCC9D">
        <w:rPr>
          <w:b/>
          <w:bCs/>
        </w:rPr>
        <w:t xml:space="preserve">Subject: </w:t>
      </w:r>
      <w:r w:rsidR="00A5699B">
        <w:rPr>
          <w:b/>
          <w:bCs/>
        </w:rPr>
        <w:tab/>
      </w:r>
      <w:r w:rsidR="540BECBF">
        <w:t>Social Entrepreneurship and Strategic Innovation</w:t>
      </w:r>
    </w:p>
    <w:p w14:paraId="62840978" w14:textId="18EABCD3" w:rsidR="00A4065F" w:rsidRPr="00DD4772" w:rsidRDefault="00A4065F" w:rsidP="00DD4772">
      <w:pPr>
        <w:pStyle w:val="NoSpacing"/>
      </w:pPr>
      <w:r w:rsidRPr="34F8D458">
        <w:rPr>
          <w:b/>
          <w:bCs/>
        </w:rPr>
        <w:t>Project Type:</w:t>
      </w:r>
      <w:r>
        <w:tab/>
      </w:r>
      <w:r>
        <w:tab/>
      </w:r>
      <w:r w:rsidR="00C513AA">
        <w:t xml:space="preserve">Single Country Project </w:t>
      </w:r>
    </w:p>
    <w:p w14:paraId="4AF308D8" w14:textId="27D75EC4" w:rsidR="00A4065F" w:rsidRPr="00DD4772" w:rsidRDefault="603D089E" w:rsidP="108FCC9D">
      <w:pPr>
        <w:pStyle w:val="NoSpacing"/>
        <w:rPr>
          <w:b/>
          <w:bCs/>
        </w:rPr>
      </w:pPr>
      <w:r w:rsidRPr="34F8D458">
        <w:rPr>
          <w:b/>
          <w:bCs/>
        </w:rPr>
        <w:t xml:space="preserve">NPA: </w:t>
      </w:r>
      <w:r w:rsidR="59488490">
        <w:tab/>
      </w:r>
      <w:r w:rsidR="59488490">
        <w:tab/>
      </w:r>
      <w:r w:rsidR="59488490">
        <w:tab/>
      </w:r>
      <w:r w:rsidR="59B91976" w:rsidRPr="34F8D458">
        <w:rPr>
          <w:b/>
          <w:bCs/>
        </w:rPr>
        <w:t xml:space="preserve">Cultural Vista </w:t>
      </w:r>
    </w:p>
    <w:p w14:paraId="14A66158" w14:textId="6880A0CC" w:rsidR="00A4065F" w:rsidRPr="00DD4772" w:rsidRDefault="603D089E" w:rsidP="00DD4772">
      <w:pPr>
        <w:pStyle w:val="NoSpacing"/>
      </w:pPr>
      <w:r w:rsidRPr="34F8D458">
        <w:rPr>
          <w:b/>
          <w:bCs/>
        </w:rPr>
        <w:t xml:space="preserve">Project Dates: </w:t>
      </w:r>
      <w:r w:rsidR="59488490">
        <w:tab/>
      </w:r>
      <w:r w:rsidR="13D4C74C">
        <w:t xml:space="preserve">              </w:t>
      </w:r>
      <w:r>
        <w:t>May 28 – June 14, 2024</w:t>
      </w:r>
    </w:p>
    <w:p w14:paraId="4480572B" w14:textId="29769783" w:rsidR="00701AE6" w:rsidRDefault="16FFBC34" w:rsidP="00701AE6">
      <w:pPr>
        <w:pStyle w:val="NoSpacing"/>
      </w:pPr>
      <w:r w:rsidRPr="16FFBC34">
        <w:rPr>
          <w:b/>
          <w:bCs/>
        </w:rPr>
        <w:t>Point of Contact:</w:t>
      </w:r>
      <w:r>
        <w:t xml:space="preserve"> </w:t>
      </w:r>
      <w:r w:rsidR="00A4065F">
        <w:tab/>
      </w:r>
      <w:r>
        <w:t>Adrianna Borja, Program Manager</w:t>
      </w:r>
    </w:p>
    <w:p w14:paraId="0A9CF347" w14:textId="77777777" w:rsidR="00701AE6" w:rsidRDefault="00701AE6" w:rsidP="00701AE6">
      <w:pPr>
        <w:pStyle w:val="NoSpacing"/>
        <w:ind w:left="1440" w:firstLine="720"/>
      </w:pPr>
      <w:r>
        <w:t>619-365-9532 ext. 102</w:t>
      </w:r>
    </w:p>
    <w:p w14:paraId="0DC3A963" w14:textId="422D986D" w:rsidR="00A4065F" w:rsidRPr="00DD4772" w:rsidRDefault="00701AE6" w:rsidP="00701AE6">
      <w:pPr>
        <w:pStyle w:val="NoSpacing"/>
        <w:ind w:left="2160"/>
      </w:pPr>
      <w:r>
        <w:t>Adrianna@sandiegodiplomacy.org</w:t>
      </w:r>
      <w:r w:rsidR="00A4065F" w:rsidRPr="00DD4772">
        <w:tab/>
      </w:r>
      <w:r w:rsidR="00A4065F" w:rsidRPr="00DD4772">
        <w:tab/>
      </w:r>
      <w:r w:rsidR="00A4065F" w:rsidRPr="00DD4772">
        <w:tab/>
      </w:r>
    </w:p>
    <w:p w14:paraId="2645FACE"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65B38162" w14:textId="77777777" w:rsidR="00A4065F" w:rsidRPr="00DD4772" w:rsidRDefault="00A4065F" w:rsidP="00A4065F">
      <w:pPr>
        <w:spacing w:line="240" w:lineRule="auto"/>
        <w:rPr>
          <w:rFonts w:cstheme="minorHAnsi"/>
        </w:rPr>
      </w:pPr>
    </w:p>
    <w:p w14:paraId="7BDBF14B" w14:textId="40F1B8F0" w:rsidR="000F0C0C" w:rsidRPr="00DD4772" w:rsidRDefault="00A4065F" w:rsidP="000F0C0C">
      <w:pPr>
        <w:spacing w:line="240" w:lineRule="auto"/>
        <w:ind w:left="2160" w:hanging="2160"/>
        <w:rPr>
          <w:rFonts w:cstheme="minorHAnsi"/>
        </w:rPr>
      </w:pPr>
      <w:r w:rsidRPr="00DD4772">
        <w:rPr>
          <w:rFonts w:cstheme="minorHAnsi"/>
          <w:b/>
        </w:rPr>
        <w:t>Case Study:</w:t>
      </w:r>
      <w:r w:rsidRPr="00DD4772">
        <w:rPr>
          <w:rFonts w:cstheme="minorHAnsi"/>
          <w:b/>
        </w:rPr>
        <w:tab/>
      </w:r>
      <w:r w:rsidR="000F0C0C" w:rsidRPr="000F0C0C">
        <w:rPr>
          <w:rFonts w:cstheme="minorHAnsi"/>
        </w:rPr>
        <w:t>San Diego is an innovative city with a diverse entrepreneurial ecosystem. Over 90% of businesses in San Diego are small, locally owned businesses, contributing to the city's economic growth. The presence of women-owned businesses, accounting for 37% of businesses in the county, showcases the significant role of women entrepreneurs. Additionally, minority-owned businesses have grown by 25% in the past decade, emphasizing San Diego's commitment to inclusivity. The city's entrepreneurial landscape has witnessed remarkable expansion, attracting startups,</w:t>
      </w:r>
      <w:r w:rsidR="000F0C0C">
        <w:rPr>
          <w:rFonts w:cstheme="minorHAnsi"/>
        </w:rPr>
        <w:t xml:space="preserve"> funding opportunities, including</w:t>
      </w:r>
      <w:r w:rsidR="000F0C0C" w:rsidRPr="000F0C0C">
        <w:rPr>
          <w:rFonts w:cstheme="minorHAnsi"/>
        </w:rPr>
        <w:t xml:space="preserve"> venture capital,</w:t>
      </w:r>
      <w:r w:rsidR="000F0C0C">
        <w:rPr>
          <w:rFonts w:cstheme="minorHAnsi"/>
        </w:rPr>
        <w:t xml:space="preserve"> angle investors</w:t>
      </w:r>
      <w:r w:rsidR="000F0C0C" w:rsidRPr="000F0C0C">
        <w:rPr>
          <w:rFonts w:cstheme="minorHAnsi"/>
        </w:rPr>
        <w:t xml:space="preserve"> and</w:t>
      </w:r>
      <w:r w:rsidR="000F0C0C">
        <w:rPr>
          <w:rFonts w:cstheme="minorHAnsi"/>
        </w:rPr>
        <w:t xml:space="preserve"> government grants.</w:t>
      </w:r>
      <w:r w:rsidR="000F0C0C" w:rsidRPr="000F0C0C">
        <w:rPr>
          <w:rFonts w:cstheme="minorHAnsi"/>
        </w:rPr>
        <w:t xml:space="preserve"> </w:t>
      </w:r>
      <w:r w:rsidR="000F0C0C">
        <w:rPr>
          <w:rFonts w:cstheme="minorHAnsi"/>
        </w:rPr>
        <w:t>R</w:t>
      </w:r>
      <w:r w:rsidR="000F0C0C" w:rsidRPr="000F0C0C">
        <w:rPr>
          <w:rFonts w:cstheme="minorHAnsi"/>
        </w:rPr>
        <w:t>anking among top U.S. cities for growth</w:t>
      </w:r>
      <w:r w:rsidR="000F0C0C">
        <w:rPr>
          <w:rFonts w:cstheme="minorHAnsi"/>
        </w:rPr>
        <w:t>, San Diego i</w:t>
      </w:r>
      <w:r w:rsidR="000F0C0C" w:rsidRPr="000F0C0C">
        <w:rPr>
          <w:rFonts w:cstheme="minorHAnsi"/>
        </w:rPr>
        <w:t xml:space="preserve">s home to renowned research institutions and incubators that provide valuable resources, mentorship, and support services to entrepreneurs, including those focused on social impact. This growth </w:t>
      </w:r>
      <w:r w:rsidR="000F0C0C">
        <w:rPr>
          <w:rFonts w:cstheme="minorHAnsi"/>
        </w:rPr>
        <w:t>has given the city reputation as an innovation hub</w:t>
      </w:r>
      <w:r w:rsidR="000F0C0C" w:rsidRPr="000F0C0C">
        <w:rPr>
          <w:rFonts w:cstheme="minorHAnsi"/>
        </w:rPr>
        <w:t xml:space="preserve"> fuel</w:t>
      </w:r>
      <w:r w:rsidR="000F0C0C">
        <w:rPr>
          <w:rFonts w:cstheme="minorHAnsi"/>
        </w:rPr>
        <w:t>ing</w:t>
      </w:r>
      <w:r w:rsidR="000F0C0C" w:rsidRPr="000F0C0C">
        <w:rPr>
          <w:rFonts w:cstheme="minorHAnsi"/>
        </w:rPr>
        <w:t xml:space="preserve"> job creation, technological advancements, and economic prosperity. </w:t>
      </w:r>
      <w:r w:rsidR="00EC52A2" w:rsidRPr="00EC52A2">
        <w:rPr>
          <w:rFonts w:cstheme="minorHAnsi"/>
        </w:rPr>
        <w:t>The collaborative spirit and willingness to share knowledge and resources among stakeholders in San Diego's entrepreneurial community create an environment conducive to strategic collaboration</w:t>
      </w:r>
      <w:r w:rsidR="00EC52A2">
        <w:rPr>
          <w:rFonts w:cstheme="minorHAnsi"/>
        </w:rPr>
        <w:t xml:space="preserve">. </w:t>
      </w:r>
      <w:r w:rsidR="000F0C0C" w:rsidRPr="000F0C0C">
        <w:rPr>
          <w:rFonts w:cstheme="minorHAnsi"/>
        </w:rPr>
        <w:t>San Diego's supportive environment, access to funding, and renowned research institutions have established it as an innovation hub.</w:t>
      </w:r>
    </w:p>
    <w:p w14:paraId="5FCFF2F6" w14:textId="363A6E42" w:rsidR="008859DC" w:rsidRDefault="743477F7" w:rsidP="108FCC9D">
      <w:pPr>
        <w:spacing w:after="0" w:line="240" w:lineRule="auto"/>
        <w:jc w:val="center"/>
        <w:rPr>
          <w:rFonts w:eastAsia="Times New Roman"/>
          <w:i/>
          <w:iCs/>
        </w:rPr>
      </w:pPr>
      <w:r w:rsidRPr="108FCC9D">
        <w:rPr>
          <w:rFonts w:eastAsia="Times New Roman"/>
          <w:i/>
          <w:iCs/>
        </w:rPr>
        <w:t>_______________________________</w:t>
      </w:r>
    </w:p>
    <w:p w14:paraId="3D69D6B9" w14:textId="6715EFA4" w:rsidR="108FCC9D" w:rsidRDefault="108FCC9D" w:rsidP="108FCC9D">
      <w:pPr>
        <w:spacing w:after="0" w:line="240" w:lineRule="auto"/>
        <w:jc w:val="center"/>
        <w:rPr>
          <w:rFonts w:eastAsia="Times New Roman"/>
          <w:i/>
          <w:iCs/>
        </w:rPr>
      </w:pPr>
    </w:p>
    <w:p w14:paraId="0E8EC069" w14:textId="77777777" w:rsidR="008859DC" w:rsidRDefault="008859DC" w:rsidP="008859DC">
      <w:pPr>
        <w:spacing w:after="0"/>
        <w:jc w:val="both"/>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Academic Institutions</w:t>
      </w:r>
    </w:p>
    <w:p w14:paraId="15782C8D" w14:textId="77777777" w:rsidR="008859DC" w:rsidRDefault="008859DC" w:rsidP="008859DC">
      <w:pPr>
        <w:spacing w:after="0"/>
        <w:jc w:val="both"/>
        <w:rPr>
          <w:rFonts w:ascii="Times New Roman" w:eastAsia="Times New Roman" w:hAnsi="Times New Roman" w:cs="Times New Roman"/>
          <w:b/>
          <w:color w:val="FF0000"/>
          <w:u w:val="single"/>
        </w:rPr>
      </w:pPr>
    </w:p>
    <w:p w14:paraId="3E51DDBD" w14:textId="77777777" w:rsidR="008859DC" w:rsidRDefault="5034B529" w:rsidP="108FCC9D">
      <w:pPr>
        <w:spacing w:after="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University of San Diego</w:t>
      </w:r>
    </w:p>
    <w:p w14:paraId="65B45E32" w14:textId="77777777" w:rsidR="008859DC" w:rsidRDefault="00A5699B" w:rsidP="008859DC">
      <w:pPr>
        <w:spacing w:after="0"/>
        <w:jc w:val="both"/>
        <w:rPr>
          <w:rFonts w:ascii="Times New Roman" w:eastAsia="Times New Roman" w:hAnsi="Times New Roman" w:cs="Times New Roman"/>
        </w:rPr>
      </w:pPr>
      <w:hyperlink r:id="rId7">
        <w:r w:rsidR="008859DC">
          <w:rPr>
            <w:rFonts w:ascii="Times New Roman" w:eastAsia="Times New Roman" w:hAnsi="Times New Roman" w:cs="Times New Roman"/>
            <w:color w:val="1155CC"/>
            <w:u w:val="single"/>
          </w:rPr>
          <w:t>https://www.sandiego.edu/</w:t>
        </w:r>
      </w:hyperlink>
      <w:r w:rsidR="008859DC">
        <w:rPr>
          <w:rFonts w:ascii="Times New Roman" w:eastAsia="Times New Roman" w:hAnsi="Times New Roman" w:cs="Times New Roman"/>
        </w:rPr>
        <w:t xml:space="preserve"> </w:t>
      </w:r>
    </w:p>
    <w:p w14:paraId="538E8964" w14:textId="77777777" w:rsidR="008859DC" w:rsidRDefault="59488490" w:rsidP="008859DC">
      <w:pPr>
        <w:jc w:val="both"/>
        <w:rPr>
          <w:rFonts w:ascii="Times New Roman" w:eastAsia="Times New Roman" w:hAnsi="Times New Roman" w:cs="Times New Roman"/>
          <w:b/>
          <w:color w:val="374151"/>
          <w:sz w:val="24"/>
          <w:szCs w:val="24"/>
          <w:shd w:val="clear" w:color="auto" w:fill="F7F7F8"/>
        </w:rPr>
      </w:pPr>
      <w:r w:rsidRPr="59488490">
        <w:rPr>
          <w:rFonts w:ascii="Times New Roman" w:eastAsia="Times New Roman" w:hAnsi="Times New Roman" w:cs="Times New Roman"/>
        </w:rPr>
        <w:t>The University of San Diego (USD) is an academic institution with a student population of around 9,000. USD offers comprehensive education across its seven schools and colleges, particularly standing out for its emphasis on business development and entrepreneurship. The School of Business provides students with valuable resources, mentorship programs, and experiential learning opportunities, empowering them to thrive in the ever-evolving business landscape. In addition, the University of San Diego is renowned for its Joan B. Kroc School of Peace Studies, which offers innovative programs and initiatives dedicated to advancing peacebuilding, conflict resolution, and social justice on a global scale. We suggest a full day of programming at USD including the following resources, however, all can be considered as standalone options as well.</w:t>
      </w:r>
    </w:p>
    <w:p w14:paraId="3F3511B6" w14:textId="77777777" w:rsidR="008859DC" w:rsidRDefault="008859DC" w:rsidP="008859DC">
      <w:pPr>
        <w:spacing w:after="0"/>
        <w:jc w:val="both"/>
        <w:rPr>
          <w:rFonts w:ascii="Times New Roman" w:eastAsia="Times New Roman" w:hAnsi="Times New Roman" w:cs="Times New Roman"/>
        </w:rPr>
      </w:pPr>
    </w:p>
    <w:p w14:paraId="71F53DF8" w14:textId="77777777" w:rsidR="008859DC" w:rsidRDefault="5034B529" w:rsidP="108FCC9D">
      <w:pPr>
        <w:spacing w:after="0"/>
        <w:ind w:left="1440"/>
        <w:jc w:val="both"/>
        <w:rPr>
          <w:rFonts w:ascii="Times New Roman" w:eastAsia="Times New Roman" w:hAnsi="Times New Roman" w:cs="Times New Roman"/>
          <w:highlight w:val="white"/>
          <w:u w:val="single"/>
        </w:rPr>
      </w:pPr>
      <w:r w:rsidRPr="108FCC9D">
        <w:rPr>
          <w:rFonts w:ascii="Times New Roman" w:eastAsia="Times New Roman" w:hAnsi="Times New Roman" w:cs="Times New Roman"/>
          <w:b/>
          <w:bCs/>
          <w:highlight w:val="white"/>
          <w:u w:val="single"/>
        </w:rPr>
        <w:t>Master of Arts in Social Innovation</w:t>
      </w:r>
      <w:r w:rsidRPr="108FCC9D">
        <w:rPr>
          <w:rFonts w:ascii="Times New Roman" w:eastAsia="Times New Roman" w:hAnsi="Times New Roman" w:cs="Times New Roman"/>
          <w:highlight w:val="white"/>
          <w:u w:val="single"/>
        </w:rPr>
        <w:t xml:space="preserve"> </w:t>
      </w:r>
    </w:p>
    <w:p w14:paraId="68573E8A" w14:textId="77777777" w:rsidR="008859DC" w:rsidRDefault="00A5699B" w:rsidP="008859DC">
      <w:pPr>
        <w:spacing w:after="0"/>
        <w:ind w:left="1440"/>
        <w:jc w:val="both"/>
        <w:rPr>
          <w:rFonts w:ascii="Times New Roman" w:eastAsia="Times New Roman" w:hAnsi="Times New Roman" w:cs="Times New Roman"/>
          <w:highlight w:val="white"/>
        </w:rPr>
      </w:pPr>
      <w:hyperlink r:id="rId8">
        <w:r w:rsidR="008859DC">
          <w:rPr>
            <w:rFonts w:ascii="Times New Roman" w:eastAsia="Times New Roman" w:hAnsi="Times New Roman" w:cs="Times New Roman"/>
            <w:color w:val="1155CC"/>
            <w:highlight w:val="white"/>
            <w:u w:val="single"/>
          </w:rPr>
          <w:t>https://www.sandiego.edu/peace/academics/ma-social-innovation/</w:t>
        </w:r>
      </w:hyperlink>
    </w:p>
    <w:p w14:paraId="76072040" w14:textId="77777777" w:rsidR="008859DC" w:rsidRDefault="008859DC" w:rsidP="008859DC">
      <w:pPr>
        <w:spacing w:after="0"/>
        <w:ind w:left="1440"/>
        <w:jc w:val="both"/>
        <w:rPr>
          <w:rFonts w:ascii="Times New Roman" w:eastAsia="Times New Roman" w:hAnsi="Times New Roman" w:cs="Times New Roman"/>
        </w:rPr>
      </w:pPr>
      <w:r>
        <w:rPr>
          <w:rFonts w:ascii="Times New Roman" w:eastAsia="Times New Roman" w:hAnsi="Times New Roman" w:cs="Times New Roman"/>
          <w:highlight w:val="white"/>
        </w:rPr>
        <w:t xml:space="preserve">Look critically at the roots of social challenges and injustice, and then seek to create real change through bold new responses to poverty, inequality, human rights </w:t>
      </w:r>
      <w:proofErr w:type="gramStart"/>
      <w:r>
        <w:rPr>
          <w:rFonts w:ascii="Times New Roman" w:eastAsia="Times New Roman" w:hAnsi="Times New Roman" w:cs="Times New Roman"/>
          <w:highlight w:val="white"/>
        </w:rPr>
        <w:t>abuses</w:t>
      </w:r>
      <w:proofErr w:type="gramEnd"/>
      <w:r>
        <w:rPr>
          <w:rFonts w:ascii="Times New Roman" w:eastAsia="Times New Roman" w:hAnsi="Times New Roman" w:cs="Times New Roman"/>
          <w:highlight w:val="white"/>
        </w:rPr>
        <w:t xml:space="preserve"> and humanitarian crises. The </w:t>
      </w:r>
      <w:proofErr w:type="gramStart"/>
      <w:r>
        <w:rPr>
          <w:rFonts w:ascii="Times New Roman" w:eastAsia="Times New Roman" w:hAnsi="Times New Roman" w:cs="Times New Roman"/>
          <w:highlight w:val="white"/>
        </w:rPr>
        <w:t>Master's in Social</w:t>
      </w:r>
      <w:proofErr w:type="gramEnd"/>
      <w:r>
        <w:rPr>
          <w:rFonts w:ascii="Times New Roman" w:eastAsia="Times New Roman" w:hAnsi="Times New Roman" w:cs="Times New Roman"/>
          <w:highlight w:val="white"/>
        </w:rPr>
        <w:t xml:space="preserve"> Innovation degree is unlike any other in that it starts by diving deep into real social challenges, then pairs that knowledge with critical thinking, inventiveness, leadership and sustainable business design.</w:t>
      </w:r>
      <w:r>
        <w:rPr>
          <w:rFonts w:ascii="Times New Roman" w:eastAsia="Times New Roman" w:hAnsi="Times New Roman" w:cs="Times New Roman"/>
        </w:rPr>
        <w:t xml:space="preserve"> Through the</w:t>
      </w:r>
      <w:r>
        <w:rPr>
          <w:rFonts w:ascii="Times New Roman" w:eastAsia="Times New Roman" w:hAnsi="Times New Roman" w:cs="Times New Roman"/>
          <w:b/>
        </w:rPr>
        <w:t xml:space="preserve"> Fowler Global Social Innovation Challenge</w:t>
      </w:r>
      <w:r>
        <w:rPr>
          <w:rFonts w:ascii="Times New Roman" w:eastAsia="Times New Roman" w:hAnsi="Times New Roman" w:cs="Times New Roman"/>
        </w:rPr>
        <w:t>, university students in San Diego and Tijuana generate ideas for innovative ventures that respond to a social, economic, environmental, or justice issue of their choice, and compete for seed funding to launch or expand their ventures.</w:t>
      </w:r>
    </w:p>
    <w:p w14:paraId="0A6D3B94" w14:textId="385C3B4F" w:rsidR="008859DC" w:rsidRDefault="008859DC" w:rsidP="008859DC">
      <w:pPr>
        <w:spacing w:after="0"/>
        <w:ind w:left="1440"/>
        <w:jc w:val="both"/>
        <w:rPr>
          <w:rFonts w:ascii="Times New Roman" w:eastAsia="Times New Roman" w:hAnsi="Times New Roman" w:cs="Times New Roman"/>
          <w:i/>
        </w:rPr>
      </w:pPr>
      <w:r>
        <w:rPr>
          <w:rFonts w:ascii="Times New Roman" w:eastAsia="Times New Roman" w:hAnsi="Times New Roman" w:cs="Times New Roman"/>
          <w:i/>
        </w:rPr>
        <w:t>Meeting focus: Discuss USD’s capitalization of trends towards academic studies of social entrepreneurship</w:t>
      </w:r>
      <w:r w:rsidR="003448A1">
        <w:rPr>
          <w:rFonts w:ascii="Times New Roman" w:eastAsia="Times New Roman" w:hAnsi="Times New Roman" w:cs="Times New Roman"/>
          <w:i/>
        </w:rPr>
        <w:t xml:space="preserve">, and their approach on </w:t>
      </w:r>
      <w:r w:rsidR="003448A1" w:rsidRPr="003448A1">
        <w:rPr>
          <w:rFonts w:ascii="Times New Roman" w:eastAsia="Times New Roman" w:hAnsi="Times New Roman" w:cs="Times New Roman"/>
          <w:i/>
        </w:rPr>
        <w:t>sustainable and scalable social venture</w:t>
      </w:r>
      <w:r w:rsidR="003448A1">
        <w:rPr>
          <w:rFonts w:ascii="Times New Roman" w:eastAsia="Times New Roman" w:hAnsi="Times New Roman" w:cs="Times New Roman"/>
          <w:i/>
        </w:rPr>
        <w:t xml:space="preserve">s through interactive dialogue and case studies. </w:t>
      </w:r>
    </w:p>
    <w:p w14:paraId="1B9347DA" w14:textId="77777777" w:rsidR="008859DC" w:rsidRDefault="008859DC" w:rsidP="008859DC">
      <w:pPr>
        <w:spacing w:after="0"/>
        <w:ind w:left="1440"/>
        <w:jc w:val="both"/>
        <w:rPr>
          <w:rFonts w:ascii="Times New Roman" w:eastAsia="Times New Roman" w:hAnsi="Times New Roman" w:cs="Times New Roman"/>
        </w:rPr>
      </w:pPr>
    </w:p>
    <w:p w14:paraId="7C383AAD" w14:textId="77777777" w:rsidR="008859DC" w:rsidRDefault="5034B529" w:rsidP="108FCC9D">
      <w:pPr>
        <w:spacing w:after="0"/>
        <w:ind w:left="144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Fowler Global Social Innovation Challenge</w:t>
      </w:r>
    </w:p>
    <w:p w14:paraId="142FFFCD" w14:textId="77777777" w:rsidR="008859DC" w:rsidRDefault="00A5699B" w:rsidP="008859DC">
      <w:pPr>
        <w:spacing w:after="0"/>
        <w:ind w:left="1440"/>
        <w:jc w:val="both"/>
        <w:rPr>
          <w:rFonts w:ascii="Times New Roman" w:eastAsia="Times New Roman" w:hAnsi="Times New Roman" w:cs="Times New Roman"/>
        </w:rPr>
      </w:pPr>
      <w:hyperlink r:id="rId9">
        <w:r w:rsidR="008859DC">
          <w:rPr>
            <w:rFonts w:ascii="Times New Roman" w:eastAsia="Times New Roman" w:hAnsi="Times New Roman" w:cs="Times New Roman"/>
            <w:color w:val="1155CC"/>
            <w:u w:val="single"/>
          </w:rPr>
          <w:t>https://www.fowlergsic.org/</w:t>
        </w:r>
      </w:hyperlink>
    </w:p>
    <w:p w14:paraId="1075262E" w14:textId="77777777" w:rsidR="008859DC" w:rsidRDefault="008859DC" w:rsidP="008859DC">
      <w:pPr>
        <w:spacing w:after="0"/>
        <w:ind w:left="1440"/>
        <w:jc w:val="both"/>
        <w:rPr>
          <w:rFonts w:ascii="Times New Roman" w:eastAsia="Times New Roman" w:hAnsi="Times New Roman" w:cs="Times New Roman"/>
        </w:rPr>
      </w:pPr>
      <w:r>
        <w:rPr>
          <w:rFonts w:ascii="Times New Roman" w:eastAsia="Times New Roman" w:hAnsi="Times New Roman" w:cs="Times New Roman"/>
        </w:rPr>
        <w:t>The Fowler Global Social Innovation Challenge is an exciting competition hosted by the University of San Diego's Center for Peace and Commerce. It invites students from around the world to develop innovative solutions to pressing social and environmental issues. Participants form teams and undergo a rigorous process of ideation, prototyping, and refining their ideas with the guidance of mentors. The challenge culminates in a live pitch event where finalists present their solutions to a panel of judges and compete for funding and support. Since 2011, they have connected more than 2,500 students, recognizing their outstanding social ventures. They have also distributed more than $600,000 to seed innovative and promising global ventures.</w:t>
      </w:r>
    </w:p>
    <w:p w14:paraId="794669DB" w14:textId="1AFD5778" w:rsidR="008859DC" w:rsidRDefault="008859DC" w:rsidP="008859DC">
      <w:pPr>
        <w:spacing w:after="0"/>
        <w:ind w:left="1440"/>
        <w:jc w:val="both"/>
        <w:rPr>
          <w:rFonts w:ascii="Times New Roman" w:eastAsia="Times New Roman" w:hAnsi="Times New Roman" w:cs="Times New Roman"/>
          <w:i/>
        </w:rPr>
      </w:pPr>
      <w:r>
        <w:rPr>
          <w:rFonts w:ascii="Times New Roman" w:eastAsia="Times New Roman" w:hAnsi="Times New Roman" w:cs="Times New Roman"/>
          <w:i/>
        </w:rPr>
        <w:t xml:space="preserve">Meeting Focus: </w:t>
      </w:r>
      <w:r w:rsidR="00EF38DA">
        <w:rPr>
          <w:rFonts w:ascii="Times New Roman" w:eastAsia="Times New Roman" w:hAnsi="Times New Roman" w:cs="Times New Roman"/>
          <w:i/>
        </w:rPr>
        <w:t>S</w:t>
      </w:r>
      <w:r w:rsidR="00EF38DA" w:rsidRPr="00EF38DA">
        <w:rPr>
          <w:rFonts w:ascii="Times New Roman" w:eastAsia="Times New Roman" w:hAnsi="Times New Roman" w:cs="Times New Roman"/>
          <w:i/>
        </w:rPr>
        <w:t>howca</w:t>
      </w:r>
      <w:r w:rsidR="00EF38DA">
        <w:rPr>
          <w:rFonts w:ascii="Times New Roman" w:eastAsia="Times New Roman" w:hAnsi="Times New Roman" w:cs="Times New Roman"/>
          <w:i/>
        </w:rPr>
        <w:t>se</w:t>
      </w:r>
      <w:r w:rsidR="00EF38DA" w:rsidRPr="00EF38DA">
        <w:rPr>
          <w:rFonts w:ascii="Times New Roman" w:eastAsia="Times New Roman" w:hAnsi="Times New Roman" w:cs="Times New Roman"/>
          <w:i/>
        </w:rPr>
        <w:t xml:space="preserve"> innovative solutions developed by participants of the Fowler Global Social Innovation Challenge, highlighting their approaches to addressing pressing social and environmental issues</w:t>
      </w:r>
      <w:r>
        <w:rPr>
          <w:rFonts w:ascii="Times New Roman" w:eastAsia="Times New Roman" w:hAnsi="Times New Roman" w:cs="Times New Roman"/>
          <w:i/>
        </w:rPr>
        <w:t>, as well as provide connections with entrepreneurial networks around the U.S.</w:t>
      </w:r>
    </w:p>
    <w:p w14:paraId="1D57EAC6" w14:textId="77777777" w:rsidR="008859DC" w:rsidRDefault="008859DC" w:rsidP="008859DC">
      <w:pPr>
        <w:spacing w:after="0"/>
        <w:ind w:left="1440"/>
        <w:jc w:val="both"/>
        <w:rPr>
          <w:rFonts w:ascii="Times New Roman" w:eastAsia="Times New Roman" w:hAnsi="Times New Roman" w:cs="Times New Roman"/>
          <w:i/>
        </w:rPr>
      </w:pPr>
    </w:p>
    <w:p w14:paraId="50D67D47" w14:textId="77777777" w:rsidR="008859DC" w:rsidRDefault="5034B529" w:rsidP="108FCC9D">
      <w:pPr>
        <w:spacing w:after="0"/>
        <w:ind w:left="144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Brink Small Business Development Center</w:t>
      </w:r>
    </w:p>
    <w:p w14:paraId="4F90F458" w14:textId="77777777" w:rsidR="008859DC" w:rsidRDefault="00A5699B" w:rsidP="008859DC">
      <w:pPr>
        <w:spacing w:after="0"/>
        <w:ind w:left="1440"/>
        <w:jc w:val="both"/>
        <w:rPr>
          <w:rFonts w:ascii="Times New Roman" w:eastAsia="Times New Roman" w:hAnsi="Times New Roman" w:cs="Times New Roman"/>
          <w:i/>
          <w:color w:val="1155CC"/>
          <w:u w:val="single"/>
        </w:rPr>
      </w:pPr>
      <w:hyperlink r:id="rId10">
        <w:r w:rsidR="008859DC">
          <w:rPr>
            <w:rFonts w:ascii="Times New Roman" w:eastAsia="Times New Roman" w:hAnsi="Times New Roman" w:cs="Times New Roman"/>
            <w:i/>
            <w:color w:val="1155CC"/>
            <w:u w:val="single"/>
          </w:rPr>
          <w:t>https://www.sandiego.edu/sbdc/about/</w:t>
        </w:r>
      </w:hyperlink>
    </w:p>
    <w:p w14:paraId="06FAAEDC" w14:textId="77777777" w:rsidR="008859DC" w:rsidRDefault="008859DC" w:rsidP="008859DC">
      <w:pPr>
        <w:spacing w:after="0"/>
        <w:ind w:left="1440"/>
        <w:jc w:val="both"/>
        <w:rPr>
          <w:rFonts w:ascii="Times New Roman" w:eastAsia="Times New Roman" w:hAnsi="Times New Roman" w:cs="Times New Roman"/>
        </w:rPr>
      </w:pPr>
      <w:r>
        <w:rPr>
          <w:rFonts w:ascii="Times New Roman" w:eastAsia="Times New Roman" w:hAnsi="Times New Roman" w:cs="Times New Roman"/>
        </w:rPr>
        <w:t xml:space="preserve">The Brink SBDC is an incubator focused on innovation, one of only a handful of its kind in the country, hosted at University of San Diego. </w:t>
      </w:r>
      <w:proofErr w:type="gramStart"/>
      <w:r>
        <w:rPr>
          <w:rFonts w:ascii="Times New Roman" w:eastAsia="Times New Roman" w:hAnsi="Times New Roman" w:cs="Times New Roman"/>
        </w:rPr>
        <w:t>The Brink</w:t>
      </w:r>
      <w:proofErr w:type="gramEnd"/>
      <w:r>
        <w:rPr>
          <w:rFonts w:ascii="Times New Roman" w:eastAsia="Times New Roman" w:hAnsi="Times New Roman" w:cs="Times New Roman"/>
        </w:rPr>
        <w:t xml:space="preserve"> SDBC works with business clients running or starting growth-oriented, innovation-based companies with fewer than 500 employees. The Brink SBDC works with entrepreneurs with an innovative product, solution or service and has a larger than local addressable market and a scalable business model. Their expert advisors provide one-on-one consulting, training workshops, and access to valuable resources and networks. Whether it's developing a business plan, securing funding, or navigating regulatory requirements, the Brink SBDC assists entrepreneurs at every stage of their journey.</w:t>
      </w:r>
    </w:p>
    <w:p w14:paraId="25D18290" w14:textId="32B1D4DB" w:rsidR="00EF38DA" w:rsidRDefault="47E2F5A0" w:rsidP="108FCC9D">
      <w:pPr>
        <w:spacing w:after="0"/>
        <w:ind w:left="1440"/>
        <w:jc w:val="both"/>
        <w:rPr>
          <w:rFonts w:ascii="Times New Roman" w:eastAsia="Times New Roman" w:hAnsi="Times New Roman" w:cs="Times New Roman"/>
          <w:i/>
          <w:iCs/>
        </w:rPr>
      </w:pPr>
      <w:r w:rsidRPr="108FCC9D">
        <w:rPr>
          <w:rFonts w:ascii="Times New Roman" w:eastAsia="Times New Roman" w:hAnsi="Times New Roman" w:cs="Times New Roman"/>
          <w:i/>
          <w:iCs/>
        </w:rPr>
        <w:t>Meeting Focus: Explore successful models such as social venture capital and corporate social responsibility, gaining insights into how these approaches can be adapted and applied to drive positive social impact and scalability in entrepreneurial ventures.</w:t>
      </w:r>
      <w:r w:rsidR="1AEADC97" w:rsidRPr="108FCC9D">
        <w:rPr>
          <w:rFonts w:ascii="Times New Roman" w:eastAsia="Times New Roman" w:hAnsi="Times New Roman" w:cs="Times New Roman"/>
          <w:i/>
          <w:iCs/>
        </w:rPr>
        <w:t xml:space="preserve"> Meetings with faculty and students at a university that offers courses on social </w:t>
      </w:r>
      <w:proofErr w:type="gramStart"/>
      <w:r w:rsidR="1AEADC97" w:rsidRPr="108FCC9D">
        <w:rPr>
          <w:rFonts w:ascii="Times New Roman" w:eastAsia="Times New Roman" w:hAnsi="Times New Roman" w:cs="Times New Roman"/>
          <w:i/>
          <w:iCs/>
        </w:rPr>
        <w:t>entrepreneurship</w:t>
      </w:r>
      <w:proofErr w:type="gramEnd"/>
      <w:r w:rsidR="1AEADC97" w:rsidRPr="108FCC9D">
        <w:rPr>
          <w:rFonts w:ascii="Times New Roman" w:eastAsia="Times New Roman" w:hAnsi="Times New Roman" w:cs="Times New Roman"/>
          <w:i/>
          <w:iCs/>
        </w:rPr>
        <w:t xml:space="preserve"> </w:t>
      </w:r>
    </w:p>
    <w:p w14:paraId="17ED77C9" w14:textId="77777777" w:rsidR="00D843A8" w:rsidRDefault="00D843A8" w:rsidP="008859DC">
      <w:pPr>
        <w:spacing w:after="0"/>
        <w:jc w:val="both"/>
        <w:rPr>
          <w:rFonts w:ascii="Times New Roman" w:eastAsia="Times New Roman" w:hAnsi="Times New Roman" w:cs="Times New Roman"/>
          <w:i/>
        </w:rPr>
      </w:pPr>
    </w:p>
    <w:p w14:paraId="4C836056" w14:textId="77777777" w:rsidR="00D843A8" w:rsidRDefault="00D843A8" w:rsidP="008859DC">
      <w:pPr>
        <w:spacing w:after="0"/>
        <w:jc w:val="both"/>
        <w:rPr>
          <w:rFonts w:ascii="Times New Roman" w:eastAsia="Times New Roman" w:hAnsi="Times New Roman" w:cs="Times New Roman"/>
          <w:b/>
        </w:rPr>
      </w:pPr>
    </w:p>
    <w:p w14:paraId="74A5BB7B" w14:textId="77777777" w:rsidR="008859DC" w:rsidRDefault="5034B529" w:rsidP="108FCC9D">
      <w:pPr>
        <w:spacing w:after="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Lavin Entrepreneurship Center, San Diego State University</w:t>
      </w:r>
    </w:p>
    <w:p w14:paraId="151644DD" w14:textId="77777777" w:rsidR="008859DC" w:rsidRDefault="00A5699B" w:rsidP="008859DC">
      <w:pPr>
        <w:spacing w:after="0"/>
        <w:jc w:val="both"/>
        <w:rPr>
          <w:rFonts w:ascii="Times New Roman" w:eastAsia="Times New Roman" w:hAnsi="Times New Roman" w:cs="Times New Roman"/>
          <w:color w:val="1155CC"/>
          <w:u w:val="single"/>
        </w:rPr>
      </w:pPr>
      <w:hyperlink r:id="rId11">
        <w:r w:rsidR="008859DC">
          <w:rPr>
            <w:rFonts w:ascii="Times New Roman" w:eastAsia="Times New Roman" w:hAnsi="Times New Roman" w:cs="Times New Roman"/>
            <w:color w:val="1155CC"/>
            <w:u w:val="single"/>
          </w:rPr>
          <w:t>https://lavincenter.sdsu.edu/</w:t>
        </w:r>
      </w:hyperlink>
    </w:p>
    <w:p w14:paraId="125C8A69" w14:textId="77777777" w:rsidR="008859DC" w:rsidRDefault="008859DC" w:rsidP="008859DC">
      <w:pPr>
        <w:spacing w:after="0"/>
        <w:jc w:val="both"/>
        <w:rPr>
          <w:rFonts w:ascii="Times New Roman" w:eastAsia="Times New Roman" w:hAnsi="Times New Roman" w:cs="Times New Roman"/>
        </w:rPr>
      </w:pPr>
      <w:r>
        <w:rPr>
          <w:rFonts w:ascii="Times New Roman" w:eastAsia="Times New Roman" w:hAnsi="Times New Roman" w:cs="Times New Roman"/>
        </w:rPr>
        <w:t xml:space="preserve">The Lavin Entrepreneurship Center at San Diego State University (SDSU) is a dynamic hub that nurtures and supports aspiring entrepreneurs in their pursuit of innovation and business success. It serves students, entrepreneurs and business leaders through its entrepreneurial curriculum, workshops, internships, </w:t>
      </w:r>
      <w:proofErr w:type="gramStart"/>
      <w:r>
        <w:rPr>
          <w:rFonts w:ascii="Times New Roman" w:eastAsia="Times New Roman" w:hAnsi="Times New Roman" w:cs="Times New Roman"/>
        </w:rPr>
        <w:t>resources</w:t>
      </w:r>
      <w:proofErr w:type="gramEnd"/>
      <w:r>
        <w:rPr>
          <w:rFonts w:ascii="Times New Roman" w:eastAsia="Times New Roman" w:hAnsi="Times New Roman" w:cs="Times New Roman"/>
        </w:rPr>
        <w:t xml:space="preserve"> and events. The Lavin Center has been recognized for having one of the best entrepreneurial programs in the United States by both Princeton Review and </w:t>
      </w:r>
      <w:r>
        <w:rPr>
          <w:rFonts w:ascii="Times New Roman" w:eastAsia="Times New Roman" w:hAnsi="Times New Roman" w:cs="Times New Roman"/>
        </w:rPr>
        <w:lastRenderedPageBreak/>
        <w:t>Entrepreneur magazine. One of their popular workshops is on Digital Marketing and Social Media Strategies. This workshop dives into the realm of digital marketing, exploring effective tactics and strategies for utilizing social media platforms, creating engaging content, optimizing online advertising, and implementing search engine optimization (SEO) techniques. Participants gain insights into how to effectively leverage digital channels to reach target audiences, build brand awareness, drive customer engagement, and ultimately enhance their online presence.</w:t>
      </w:r>
    </w:p>
    <w:p w14:paraId="72AE23DC" w14:textId="747448DD" w:rsidR="00AD6772" w:rsidRDefault="008859DC" w:rsidP="008859DC">
      <w:pPr>
        <w:spacing w:after="0"/>
        <w:jc w:val="both"/>
        <w:rPr>
          <w:rFonts w:ascii="Times New Roman" w:eastAsia="Times New Roman" w:hAnsi="Times New Roman" w:cs="Times New Roman"/>
          <w:i/>
        </w:rPr>
      </w:pPr>
      <w:r>
        <w:rPr>
          <w:rFonts w:ascii="Times New Roman" w:eastAsia="Times New Roman" w:hAnsi="Times New Roman" w:cs="Times New Roman"/>
          <w:i/>
        </w:rPr>
        <w:t xml:space="preserve">Meeting Focus: </w:t>
      </w:r>
      <w:r w:rsidR="00AD6772" w:rsidRPr="00AD6772">
        <w:rPr>
          <w:rFonts w:ascii="Times New Roman" w:eastAsia="Times New Roman" w:hAnsi="Times New Roman" w:cs="Times New Roman"/>
          <w:i/>
        </w:rPr>
        <w:t>Experience a half-day workshop that combines insights from the Lavin Entrepreneurship Center's expertise in digital marketing and social media strategies with discussions on how technology facilitates fundraising, grassroots mobilization, and strategic collaboration. This workshop will empower participants to navigate the ever-evolving digital landscape while also examining how these strategies are reshaping traditional methods of fundraising and mobilization.</w:t>
      </w:r>
      <w:r w:rsidR="00AD6772" w:rsidRPr="00AD6772">
        <w:rPr>
          <w:rFonts w:ascii="Times New Roman" w:eastAsia="Times New Roman" w:hAnsi="Times New Roman" w:cs="Times New Roman"/>
          <w:i/>
          <w:color w:val="FF0000"/>
        </w:rPr>
        <w:t xml:space="preserve"> </w:t>
      </w:r>
      <w:r w:rsidR="00AD6772">
        <w:rPr>
          <w:rFonts w:ascii="Times New Roman" w:eastAsia="Times New Roman" w:hAnsi="Times New Roman" w:cs="Times New Roman"/>
          <w:i/>
          <w:color w:val="FF0000"/>
        </w:rPr>
        <w:t>(honorarium required).</w:t>
      </w:r>
    </w:p>
    <w:p w14:paraId="2EF1D540" w14:textId="77777777" w:rsidR="008859DC" w:rsidRDefault="008859DC" w:rsidP="008859DC">
      <w:pPr>
        <w:pStyle w:val="NoSpacing"/>
        <w:rPr>
          <w:i/>
        </w:rPr>
      </w:pPr>
    </w:p>
    <w:p w14:paraId="1CA8873B" w14:textId="77777777" w:rsidR="007505B9" w:rsidRDefault="0AE8AA9D"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La Jolla Country Day School – Center for Design and Innovation</w:t>
      </w:r>
    </w:p>
    <w:p w14:paraId="0858ABCB" w14:textId="77777777" w:rsidR="007505B9" w:rsidRDefault="00A5699B" w:rsidP="007505B9">
      <w:pPr>
        <w:spacing w:after="0"/>
        <w:rPr>
          <w:rFonts w:ascii="Times New Roman" w:eastAsia="Times New Roman" w:hAnsi="Times New Roman" w:cs="Times New Roman"/>
        </w:rPr>
      </w:pPr>
      <w:hyperlink r:id="rId12">
        <w:r w:rsidR="007505B9">
          <w:rPr>
            <w:rFonts w:ascii="Times New Roman" w:eastAsia="Times New Roman" w:hAnsi="Times New Roman" w:cs="Times New Roman"/>
            <w:color w:val="1155CC"/>
            <w:u w:val="single"/>
          </w:rPr>
          <w:t>https://www.ljcds.org/innovation</w:t>
        </w:r>
      </w:hyperlink>
    </w:p>
    <w:p w14:paraId="4CC345F0" w14:textId="77777777" w:rsidR="007505B9" w:rsidRDefault="007505B9" w:rsidP="007505B9">
      <w:pPr>
        <w:spacing w:after="0"/>
        <w:rPr>
          <w:rFonts w:ascii="Times New Roman" w:eastAsia="Times New Roman" w:hAnsi="Times New Roman" w:cs="Times New Roman"/>
        </w:rPr>
      </w:pPr>
      <w:r>
        <w:rPr>
          <w:rFonts w:ascii="Times New Roman" w:eastAsia="Times New Roman" w:hAnsi="Times New Roman" w:cs="Times New Roman"/>
        </w:rPr>
        <w:t xml:space="preserve">La Jolla Country Day School (LJCDS) is a private college prep school in the coastal community of La Jolla. The school’s Innovation Program challenges students to identify real-world problems and design innovative solutions to effect positive change for a better world. The curriculum from kindergarten to Grade 12 focuses on learning how to use cutting-edge tools and technologies while developing an understanding of the social impacts of technology, </w:t>
      </w:r>
      <w:proofErr w:type="gramStart"/>
      <w:r>
        <w:rPr>
          <w:rFonts w:ascii="Times New Roman" w:eastAsia="Times New Roman" w:hAnsi="Times New Roman" w:cs="Times New Roman"/>
        </w:rPr>
        <w:t>solutions</w:t>
      </w:r>
      <w:proofErr w:type="gramEnd"/>
      <w:r>
        <w:rPr>
          <w:rFonts w:ascii="Times New Roman" w:eastAsia="Times New Roman" w:hAnsi="Times New Roman" w:cs="Times New Roman"/>
        </w:rPr>
        <w:t xml:space="preserve"> and design. LJCDS’ Innovation Lab serves as a collaborative space that is equipped with a laser cutter (built from scratch by Upper School students), 3D printers, microcontrollers, Wacom tablets, drills, screwdrivers, hammers, sticky </w:t>
      </w:r>
      <w:proofErr w:type="gramStart"/>
      <w:r>
        <w:rPr>
          <w:rFonts w:ascii="Times New Roman" w:eastAsia="Times New Roman" w:hAnsi="Times New Roman" w:cs="Times New Roman"/>
        </w:rPr>
        <w:t>notes</w:t>
      </w:r>
      <w:proofErr w:type="gramEnd"/>
      <w:r>
        <w:rPr>
          <w:rFonts w:ascii="Times New Roman" w:eastAsia="Times New Roman" w:hAnsi="Times New Roman" w:cs="Times New Roman"/>
        </w:rPr>
        <w:t xml:space="preserve"> and anything else students may need for creative design and innovation. Additionally, LJCDS offers a venture capital fund for their students called the Torrey Explorer’s Fund (TEF). Whether students seek to start a business, launch a social campaign, invent a </w:t>
      </w:r>
      <w:proofErr w:type="gramStart"/>
      <w:r>
        <w:rPr>
          <w:rFonts w:ascii="Times New Roman" w:eastAsia="Times New Roman" w:hAnsi="Times New Roman" w:cs="Times New Roman"/>
        </w:rPr>
        <w:t>technology</w:t>
      </w:r>
      <w:proofErr w:type="gramEnd"/>
      <w:r>
        <w:rPr>
          <w:rFonts w:ascii="Times New Roman" w:eastAsia="Times New Roman" w:hAnsi="Times New Roman" w:cs="Times New Roman"/>
        </w:rPr>
        <w:t xml:space="preserve"> or create an art installation, TEF will offer mentorship by a team of local entrepreneurs and professionals and/or funding to help bring students’ ideas to fruition.</w:t>
      </w:r>
    </w:p>
    <w:p w14:paraId="76BC25E0" w14:textId="2B100325" w:rsidR="00114988" w:rsidRDefault="59488490" w:rsidP="59488490">
      <w:pPr>
        <w:spacing w:after="0"/>
        <w:rPr>
          <w:rFonts w:ascii="Times New Roman" w:eastAsia="Times New Roman" w:hAnsi="Times New Roman" w:cs="Times New Roman"/>
          <w:i/>
          <w:iCs/>
        </w:rPr>
      </w:pPr>
      <w:r w:rsidRPr="59488490">
        <w:rPr>
          <w:rFonts w:ascii="Times New Roman" w:eastAsia="Times New Roman" w:hAnsi="Times New Roman" w:cs="Times New Roman"/>
          <w:i/>
          <w:iCs/>
        </w:rPr>
        <w:t>Meeting Focus</w:t>
      </w:r>
      <w:r>
        <w:t>:</w:t>
      </w:r>
      <w:r w:rsidRPr="59488490">
        <w:rPr>
          <w:rFonts w:ascii="Times New Roman" w:eastAsia="Times New Roman" w:hAnsi="Times New Roman" w:cs="Times New Roman"/>
          <w:i/>
          <w:iCs/>
        </w:rPr>
        <w:t xml:space="preserve"> Participants will visit La Jolla Country Day School's Innovation Lab to discuss how the Innovation Program connects students with the local entrepreneur community through the Torrey Explorer’s Fund, featuring mentoring opportunities. Discussions will emphasize the important role of social media in fostering social entrepreneurship and driving innovation. </w:t>
      </w:r>
      <w:r w:rsidRPr="59488490">
        <w:rPr>
          <w:rFonts w:ascii="Times New Roman" w:eastAsia="Times New Roman" w:hAnsi="Times New Roman" w:cs="Times New Roman"/>
          <w:i/>
          <w:iCs/>
          <w:color w:val="FF0000"/>
        </w:rPr>
        <w:t>(Lunch with students can be offered)</w:t>
      </w:r>
    </w:p>
    <w:p w14:paraId="6B073415" w14:textId="77777777" w:rsidR="002D5E97" w:rsidRDefault="002D5E97" w:rsidP="00114988">
      <w:pPr>
        <w:spacing w:after="0"/>
        <w:rPr>
          <w:rFonts w:ascii="Times New Roman" w:eastAsia="Times New Roman" w:hAnsi="Times New Roman" w:cs="Times New Roman"/>
          <w:i/>
        </w:rPr>
      </w:pPr>
    </w:p>
    <w:p w14:paraId="03BA485B" w14:textId="5A29A3E5" w:rsidR="002D5E97" w:rsidRDefault="7A39E977" w:rsidP="108FCC9D">
      <w:pPr>
        <w:spacing w:after="0" w:line="240" w:lineRule="auto"/>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University of California, San Diego</w:t>
      </w:r>
      <w:r w:rsidR="452A782F" w:rsidRPr="108FCC9D">
        <w:rPr>
          <w:rFonts w:ascii="Times New Roman" w:eastAsia="Times New Roman" w:hAnsi="Times New Roman" w:cs="Times New Roman"/>
          <w:b/>
          <w:bCs/>
          <w:u w:val="single"/>
        </w:rPr>
        <w:t>–</w:t>
      </w:r>
      <w:r w:rsidRPr="108FCC9D">
        <w:rPr>
          <w:rFonts w:ascii="Times New Roman" w:eastAsia="Times New Roman" w:hAnsi="Times New Roman" w:cs="Times New Roman"/>
          <w:b/>
          <w:bCs/>
          <w:u w:val="single"/>
        </w:rPr>
        <w:t xml:space="preserve">Office of Innovation and Commercialization </w:t>
      </w:r>
    </w:p>
    <w:p w14:paraId="1C768009" w14:textId="77777777" w:rsidR="002D5E97" w:rsidRDefault="00A5699B" w:rsidP="002D5E97">
      <w:pPr>
        <w:spacing w:after="0" w:line="240" w:lineRule="auto"/>
        <w:rPr>
          <w:u w:val="single"/>
        </w:rPr>
      </w:pPr>
      <w:hyperlink r:id="rId13">
        <w:r w:rsidR="002D5E97">
          <w:rPr>
            <w:rFonts w:ascii="Times New Roman" w:eastAsia="Times New Roman" w:hAnsi="Times New Roman" w:cs="Times New Roman"/>
            <w:color w:val="1155CC"/>
            <w:u w:val="single"/>
          </w:rPr>
          <w:t>https://innovation.ucsd.edu/about-us/</w:t>
        </w:r>
      </w:hyperlink>
    </w:p>
    <w:p w14:paraId="091A9CDC" w14:textId="77777777" w:rsidR="002D5E97" w:rsidRDefault="00A5699B" w:rsidP="002D5E97">
      <w:pPr>
        <w:spacing w:after="0" w:line="240" w:lineRule="auto"/>
        <w:rPr>
          <w:rFonts w:ascii="Times New Roman" w:eastAsia="Times New Roman" w:hAnsi="Times New Roman" w:cs="Times New Roman"/>
        </w:rPr>
      </w:pPr>
      <w:hyperlink r:id="rId14">
        <w:r w:rsidR="002D5E97">
          <w:rPr>
            <w:rFonts w:ascii="Times New Roman" w:eastAsia="Times New Roman" w:hAnsi="Times New Roman" w:cs="Times New Roman"/>
            <w:color w:val="1155CC"/>
            <w:u w:val="single"/>
          </w:rPr>
          <w:t>https://techtransfer.universityofcalifornia.edu/Default.aspx?campus=SD&amp;KeywordsOperator=All+terms&amp;KeywordsUnformatted=medical&amp;RunSearch=True&amp;ShowDetail=False&amp;SortASC=False&amp;SortColumn=Rank</w:t>
        </w:r>
      </w:hyperlink>
    </w:p>
    <w:p w14:paraId="5D005141" w14:textId="77777777" w:rsidR="002D5E97" w:rsidRDefault="002D5E97" w:rsidP="002D5E97">
      <w:pPr>
        <w:spacing w:after="0" w:line="240" w:lineRule="auto"/>
        <w:rPr>
          <w:rFonts w:ascii="Times New Roman" w:eastAsia="Times New Roman" w:hAnsi="Times New Roman" w:cs="Times New Roman"/>
        </w:rPr>
      </w:pPr>
      <w:r>
        <w:rPr>
          <w:rFonts w:ascii="Times New Roman" w:eastAsia="Times New Roman" w:hAnsi="Times New Roman" w:cs="Times New Roman"/>
        </w:rPr>
        <w:t>UC San Diego is globally recognized as an innovation leader driving social and economic prosperity. Together with their campus partners, the Office of Innovation and Commercialization aligns resources to encourage and support an innovative community comprised of students, faculty, staff, alumni, and community advocates. Their mission is to accelerate the commercialization of UC San Diego innovations and contribute to a sustainable society by empowering a diverse entrepreneurial culture on campus and strengthening a dynamic innovation ecosystem.</w:t>
      </w:r>
    </w:p>
    <w:p w14:paraId="71A7A28F" w14:textId="2BBE93DE" w:rsidR="004E1F96" w:rsidRDefault="44BA6423" w:rsidP="44BA6423">
      <w:pPr>
        <w:rPr>
          <w:rFonts w:ascii="Times New Roman" w:eastAsia="Times New Roman" w:hAnsi="Times New Roman" w:cs="Times New Roman"/>
          <w:i/>
          <w:iCs/>
        </w:rPr>
      </w:pPr>
      <w:r w:rsidRPr="44BA6423">
        <w:rPr>
          <w:rFonts w:ascii="Times New Roman" w:eastAsia="Times New Roman" w:hAnsi="Times New Roman" w:cs="Times New Roman"/>
          <w:i/>
          <w:iCs/>
        </w:rPr>
        <w:t>Meeting Focus: Meeting will explore how innovations developed at UC San Diego can be commercialized to drive social impact and sustainability. Participants will discuss strategies for fostering a diverse entrepreneurial culture and strengthening the innovation ecosystem to support the commercialization of socially impactful ventures.</w:t>
      </w:r>
    </w:p>
    <w:p w14:paraId="37BD2F98" w14:textId="2F0ECACA" w:rsidR="004E1F96" w:rsidRDefault="67D3AFA9" w:rsidP="108FCC9D">
      <w:pPr>
        <w:spacing w:after="0"/>
        <w:rPr>
          <w:rFonts w:ascii="Times New Roman" w:eastAsia="Times New Roman" w:hAnsi="Times New Roman" w:cs="Times New Roman"/>
          <w:b/>
          <w:bCs/>
          <w:color w:val="FF0000"/>
          <w:u w:val="single"/>
        </w:rPr>
      </w:pPr>
      <w:r w:rsidRPr="108FCC9D">
        <w:rPr>
          <w:rFonts w:ascii="Times New Roman" w:eastAsia="Times New Roman" w:hAnsi="Times New Roman" w:cs="Times New Roman"/>
          <w:b/>
          <w:bCs/>
          <w:color w:val="FF0000"/>
          <w:u w:val="single"/>
        </w:rPr>
        <w:t>Incubators and Accelerators</w:t>
      </w:r>
    </w:p>
    <w:p w14:paraId="6FBE1EE9" w14:textId="2BBE93DE" w:rsidR="002C41D6" w:rsidRDefault="002C41D6" w:rsidP="44BA6423">
      <w:pPr>
        <w:spacing w:after="0"/>
        <w:rPr>
          <w:rFonts w:ascii="Times New Roman" w:eastAsia="Times New Roman" w:hAnsi="Times New Roman" w:cs="Times New Roman"/>
          <w:i/>
          <w:iCs/>
        </w:rPr>
      </w:pPr>
    </w:p>
    <w:p w14:paraId="3B6B660B" w14:textId="2BBE93DE" w:rsidR="002C41D6" w:rsidRPr="00A5699B" w:rsidRDefault="4794EAEC" w:rsidP="108FCC9D">
      <w:pPr>
        <w:spacing w:after="0"/>
        <w:jc w:val="both"/>
        <w:rPr>
          <w:rFonts w:ascii="Times New Roman" w:eastAsia="Times New Roman" w:hAnsi="Times New Roman" w:cs="Times New Roman"/>
          <w:b/>
          <w:bCs/>
          <w:u w:val="single"/>
        </w:rPr>
      </w:pPr>
      <w:r w:rsidRPr="00A5699B">
        <w:rPr>
          <w:rFonts w:ascii="Times New Roman" w:eastAsia="Times New Roman" w:hAnsi="Times New Roman" w:cs="Times New Roman"/>
          <w:b/>
          <w:bCs/>
          <w:u w:val="single"/>
        </w:rPr>
        <w:t>The Village Up</w:t>
      </w:r>
    </w:p>
    <w:p w14:paraId="223678C8" w14:textId="77777777" w:rsidR="002C41D6" w:rsidRPr="00A5699B" w:rsidRDefault="00A5699B" w:rsidP="002C41D6">
      <w:pPr>
        <w:spacing w:after="0"/>
        <w:jc w:val="both"/>
        <w:rPr>
          <w:rFonts w:ascii="Times New Roman" w:eastAsia="Times New Roman" w:hAnsi="Times New Roman" w:cs="Times New Roman"/>
        </w:rPr>
      </w:pPr>
      <w:hyperlink r:id="rId15">
        <w:r w:rsidR="002C41D6" w:rsidRPr="00A5699B">
          <w:rPr>
            <w:rFonts w:ascii="Times New Roman" w:eastAsia="Times New Roman" w:hAnsi="Times New Roman" w:cs="Times New Roman"/>
            <w:color w:val="1155CC"/>
            <w:u w:val="single"/>
          </w:rPr>
          <w:t>https://www.thevillageup.org/</w:t>
        </w:r>
      </w:hyperlink>
      <w:r w:rsidR="002C41D6" w:rsidRPr="00A5699B">
        <w:rPr>
          <w:rFonts w:ascii="Times New Roman" w:eastAsia="Times New Roman" w:hAnsi="Times New Roman" w:cs="Times New Roman"/>
        </w:rPr>
        <w:t xml:space="preserve"> </w:t>
      </w:r>
    </w:p>
    <w:p w14:paraId="1EC460C2" w14:textId="77777777" w:rsidR="002C41D6" w:rsidRDefault="002C41D6" w:rsidP="002C41D6">
      <w:pPr>
        <w:spacing w:after="0"/>
        <w:jc w:val="both"/>
        <w:rPr>
          <w:rFonts w:ascii="Times New Roman" w:eastAsia="Times New Roman" w:hAnsi="Times New Roman" w:cs="Times New Roman"/>
        </w:rPr>
      </w:pPr>
      <w:r>
        <w:rPr>
          <w:rFonts w:ascii="Times New Roman" w:eastAsia="Times New Roman" w:hAnsi="Times New Roman" w:cs="Times New Roman"/>
        </w:rPr>
        <w:t>The Village Up aims to help diverse founders and talent in the San Diego startup community thrive. They lead impactful initiatives that engage diverse entrepreneurs and talent, mobilizing people to improve diversity and access to business and career opportunities for the underrepresented in the San Diego tech startup community. While they value performance as a sign of their impact, The Village Up prioritizes capturing stories of impact to fuel motivation, and to keep supporting talent from minority communities.</w:t>
      </w:r>
    </w:p>
    <w:p w14:paraId="5231EC35" w14:textId="25B5CDAA" w:rsidR="002C41D6" w:rsidRDefault="002C41D6" w:rsidP="002C41D6">
      <w:pPr>
        <w:spacing w:after="0"/>
        <w:jc w:val="both"/>
        <w:rPr>
          <w:rFonts w:ascii="Times New Roman" w:eastAsia="Times New Roman" w:hAnsi="Times New Roman" w:cs="Times New Roman"/>
          <w:i/>
        </w:rPr>
      </w:pPr>
      <w:r>
        <w:rPr>
          <w:rFonts w:ascii="Times New Roman" w:eastAsia="Times New Roman" w:hAnsi="Times New Roman" w:cs="Times New Roman"/>
          <w:i/>
        </w:rPr>
        <w:lastRenderedPageBreak/>
        <w:t xml:space="preserve">Meeting Focus: </w:t>
      </w:r>
      <w:r w:rsidRPr="002C41D6">
        <w:rPr>
          <w:rFonts w:ascii="Times New Roman" w:eastAsia="Times New Roman" w:hAnsi="Times New Roman" w:cs="Times New Roman"/>
          <w:i/>
        </w:rPr>
        <w:t>This meeting will highlight the importance of diversity and inclusion in social entrepreneurship</w:t>
      </w:r>
      <w:r w:rsidR="00775220">
        <w:rPr>
          <w:rFonts w:ascii="Times New Roman" w:eastAsia="Times New Roman" w:hAnsi="Times New Roman" w:cs="Times New Roman"/>
          <w:i/>
        </w:rPr>
        <w:t xml:space="preserve"> and innovation</w:t>
      </w:r>
      <w:r>
        <w:rPr>
          <w:rFonts w:ascii="Times New Roman" w:eastAsia="Times New Roman" w:hAnsi="Times New Roman" w:cs="Times New Roman"/>
          <w:i/>
        </w:rPr>
        <w:t>.</w:t>
      </w:r>
      <w:r w:rsidR="00775220" w:rsidRPr="00775220">
        <w:t xml:space="preserve"> </w:t>
      </w:r>
      <w:r w:rsidR="00775220" w:rsidRPr="00775220">
        <w:rPr>
          <w:rFonts w:ascii="Times New Roman" w:eastAsia="Times New Roman" w:hAnsi="Times New Roman" w:cs="Times New Roman"/>
          <w:i/>
        </w:rPr>
        <w:t>Through storytelling and shared experiences, attendees will gain insights into the challenges and opportunities faced by underrepresented entrepreneurs and learn how to foster an inclusive entrepreneurial culture that drives positive change</w:t>
      </w:r>
      <w:r w:rsidR="00775220">
        <w:rPr>
          <w:rFonts w:ascii="Times New Roman" w:eastAsia="Times New Roman" w:hAnsi="Times New Roman" w:cs="Times New Roman"/>
          <w:i/>
        </w:rPr>
        <w:t xml:space="preserve">, while also addressing environmental concerns. </w:t>
      </w:r>
    </w:p>
    <w:p w14:paraId="395F64E2" w14:textId="77777777" w:rsidR="00775220" w:rsidRDefault="00775220" w:rsidP="002C41D6">
      <w:pPr>
        <w:spacing w:after="0"/>
        <w:jc w:val="both"/>
        <w:rPr>
          <w:rFonts w:ascii="Times New Roman" w:eastAsia="Times New Roman" w:hAnsi="Times New Roman" w:cs="Times New Roman"/>
          <w:i/>
        </w:rPr>
      </w:pPr>
    </w:p>
    <w:p w14:paraId="45AA38E3" w14:textId="77777777" w:rsidR="00775220" w:rsidRDefault="783498BF"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Hera Hub</w:t>
      </w:r>
    </w:p>
    <w:p w14:paraId="2E55316F" w14:textId="77777777" w:rsidR="00775220" w:rsidRDefault="00A5699B" w:rsidP="00775220">
      <w:pPr>
        <w:spacing w:after="0"/>
        <w:rPr>
          <w:rFonts w:ascii="Times New Roman" w:eastAsia="Times New Roman" w:hAnsi="Times New Roman" w:cs="Times New Roman"/>
        </w:rPr>
      </w:pPr>
      <w:hyperlink r:id="rId16">
        <w:r w:rsidR="00775220">
          <w:rPr>
            <w:rFonts w:ascii="Times New Roman" w:eastAsia="Times New Roman" w:hAnsi="Times New Roman" w:cs="Times New Roman"/>
            <w:color w:val="1155CC"/>
            <w:u w:val="single"/>
          </w:rPr>
          <w:t>www.herahub.com</w:t>
        </w:r>
      </w:hyperlink>
    </w:p>
    <w:p w14:paraId="1556486B" w14:textId="77777777" w:rsidR="00775220" w:rsidRDefault="00775220" w:rsidP="00775220">
      <w:pPr>
        <w:spacing w:after="0"/>
        <w:rPr>
          <w:rFonts w:ascii="Times New Roman" w:eastAsia="Times New Roman" w:hAnsi="Times New Roman" w:cs="Times New Roman"/>
        </w:rPr>
      </w:pPr>
      <w:r>
        <w:rPr>
          <w:rFonts w:ascii="Times New Roman" w:eastAsia="Times New Roman" w:hAnsi="Times New Roman" w:cs="Times New Roman"/>
        </w:rPr>
        <w:t xml:space="preserve">Hera Hub is the first international female-focused coworking space – a shared, flexible work and meeting space where entrepreneurial women can create and collaborate in a professional, productive, modern environment. The platform provides members with connections to other business experts, access to educational workshops, and visibility within the community, thus giving women the support they need to be prosperous. In addition, Hera Fund gathers Angel Investors and pairs them with women owned businesses. The company was founded in San Diego, CA in 2011 and has since then been growing with locations sprouting up all over the U.S. and Europe.  </w:t>
      </w:r>
    </w:p>
    <w:p w14:paraId="642DDDF1" w14:textId="22593196" w:rsidR="00775220" w:rsidRPr="00543F52" w:rsidRDefault="00775220" w:rsidP="00775220">
      <w:pPr>
        <w:spacing w:after="0"/>
        <w:rPr>
          <w:rFonts w:ascii="Times New Roman" w:eastAsia="Times New Roman" w:hAnsi="Times New Roman" w:cs="Times New Roman"/>
          <w:i/>
        </w:rPr>
      </w:pPr>
      <w:r>
        <w:rPr>
          <w:rFonts w:ascii="Times New Roman" w:eastAsia="Times New Roman" w:hAnsi="Times New Roman" w:cs="Times New Roman"/>
          <w:i/>
        </w:rPr>
        <w:t xml:space="preserve">Meeting focus: </w:t>
      </w:r>
      <w:r w:rsidR="00543F52" w:rsidRPr="00543F52">
        <w:rPr>
          <w:rFonts w:ascii="Times New Roman" w:eastAsia="Times New Roman" w:hAnsi="Times New Roman" w:cs="Times New Roman"/>
          <w:i/>
        </w:rPr>
        <w:t>Through networking and collaborative discussions, attendee</w:t>
      </w:r>
      <w:r w:rsidR="00543F52">
        <w:rPr>
          <w:rFonts w:ascii="Times New Roman" w:eastAsia="Times New Roman" w:hAnsi="Times New Roman" w:cs="Times New Roman"/>
          <w:i/>
        </w:rPr>
        <w:t>s and female</w:t>
      </w:r>
      <w:r w:rsidRPr="00775220">
        <w:rPr>
          <w:rFonts w:ascii="Times New Roman" w:eastAsia="Times New Roman" w:hAnsi="Times New Roman" w:cs="Times New Roman"/>
          <w:i/>
        </w:rPr>
        <w:t xml:space="preserve"> entrepreneurs from Hera Hub</w:t>
      </w:r>
      <w:r>
        <w:rPr>
          <w:rFonts w:ascii="Times New Roman" w:eastAsia="Times New Roman" w:hAnsi="Times New Roman" w:cs="Times New Roman"/>
          <w:i/>
        </w:rPr>
        <w:t xml:space="preserve"> </w:t>
      </w:r>
      <w:r w:rsidR="00543F52">
        <w:rPr>
          <w:rFonts w:ascii="Times New Roman" w:eastAsia="Times New Roman" w:hAnsi="Times New Roman" w:cs="Times New Roman"/>
          <w:i/>
        </w:rPr>
        <w:t>will</w:t>
      </w:r>
      <w:r>
        <w:rPr>
          <w:rFonts w:ascii="Times New Roman" w:eastAsia="Times New Roman" w:hAnsi="Times New Roman" w:cs="Times New Roman"/>
          <w:i/>
        </w:rPr>
        <w:t xml:space="preserve"> provide insight on e</w:t>
      </w:r>
      <w:r w:rsidRPr="00775220">
        <w:rPr>
          <w:rFonts w:ascii="Times New Roman" w:eastAsia="Times New Roman" w:hAnsi="Times New Roman" w:cs="Times New Roman"/>
          <w:i/>
        </w:rPr>
        <w:t xml:space="preserve">mpowering </w:t>
      </w:r>
      <w:r>
        <w:rPr>
          <w:rFonts w:ascii="Times New Roman" w:eastAsia="Times New Roman" w:hAnsi="Times New Roman" w:cs="Times New Roman"/>
          <w:i/>
        </w:rPr>
        <w:t>w</w:t>
      </w:r>
      <w:r w:rsidRPr="00775220">
        <w:rPr>
          <w:rFonts w:ascii="Times New Roman" w:eastAsia="Times New Roman" w:hAnsi="Times New Roman" w:cs="Times New Roman"/>
          <w:i/>
        </w:rPr>
        <w:t>omen</w:t>
      </w:r>
      <w:r>
        <w:rPr>
          <w:rFonts w:ascii="Times New Roman" w:eastAsia="Times New Roman" w:hAnsi="Times New Roman" w:cs="Times New Roman"/>
          <w:i/>
        </w:rPr>
        <w:t xml:space="preserve"> e</w:t>
      </w:r>
      <w:r w:rsidRPr="00775220">
        <w:rPr>
          <w:rFonts w:ascii="Times New Roman" w:eastAsia="Times New Roman" w:hAnsi="Times New Roman" w:cs="Times New Roman"/>
          <w:i/>
        </w:rPr>
        <w:t xml:space="preserve">ntrepreneurs for </w:t>
      </w:r>
      <w:r>
        <w:rPr>
          <w:rFonts w:ascii="Times New Roman" w:eastAsia="Times New Roman" w:hAnsi="Times New Roman" w:cs="Times New Roman"/>
          <w:i/>
        </w:rPr>
        <w:t>s</w:t>
      </w:r>
      <w:r w:rsidRPr="00775220">
        <w:rPr>
          <w:rFonts w:ascii="Times New Roman" w:eastAsia="Times New Roman" w:hAnsi="Times New Roman" w:cs="Times New Roman"/>
          <w:i/>
        </w:rPr>
        <w:t xml:space="preserve">ocial </w:t>
      </w:r>
      <w:r>
        <w:rPr>
          <w:rFonts w:ascii="Times New Roman" w:eastAsia="Times New Roman" w:hAnsi="Times New Roman" w:cs="Times New Roman"/>
          <w:i/>
        </w:rPr>
        <w:t>c</w:t>
      </w:r>
      <w:r w:rsidRPr="00775220">
        <w:rPr>
          <w:rFonts w:ascii="Times New Roman" w:eastAsia="Times New Roman" w:hAnsi="Times New Roman" w:cs="Times New Roman"/>
          <w:i/>
        </w:rPr>
        <w:t>hange</w:t>
      </w:r>
      <w:r w:rsidR="00543F52">
        <w:rPr>
          <w:rFonts w:ascii="Times New Roman" w:eastAsia="Times New Roman" w:hAnsi="Times New Roman" w:cs="Times New Roman"/>
          <w:i/>
        </w:rPr>
        <w:t xml:space="preserve">, and </w:t>
      </w:r>
      <w:r w:rsidR="00543F52" w:rsidRPr="00543F52">
        <w:rPr>
          <w:rFonts w:ascii="Times New Roman" w:eastAsia="Times New Roman" w:hAnsi="Times New Roman" w:cs="Times New Roman"/>
          <w:i/>
        </w:rPr>
        <w:t>experiences on addressing issues such as poverty alleviation, education, public health, and the environment through their entrepreneurial ventures.</w:t>
      </w:r>
      <w:r w:rsidR="00543F52">
        <w:rPr>
          <w:rFonts w:ascii="Times New Roman" w:eastAsia="Times New Roman" w:hAnsi="Times New Roman" w:cs="Times New Roman"/>
          <w:i/>
        </w:rPr>
        <w:t xml:space="preserve"> </w:t>
      </w:r>
    </w:p>
    <w:p w14:paraId="7D548650" w14:textId="77777777" w:rsidR="004E1F96" w:rsidRDefault="004E1F96" w:rsidP="004E1F96">
      <w:pPr>
        <w:spacing w:after="0"/>
        <w:rPr>
          <w:rFonts w:ascii="Times New Roman" w:eastAsia="Times New Roman" w:hAnsi="Times New Roman" w:cs="Times New Roman"/>
        </w:rPr>
      </w:pPr>
    </w:p>
    <w:p w14:paraId="2EB1B515" w14:textId="77777777" w:rsidR="004E1F96" w:rsidRDefault="67D3AFA9"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 xml:space="preserve">Vanguard Culture </w:t>
      </w:r>
    </w:p>
    <w:p w14:paraId="727CB095" w14:textId="77777777" w:rsidR="004E1F96" w:rsidRDefault="00A5699B" w:rsidP="004E1F96">
      <w:pPr>
        <w:spacing w:after="0"/>
        <w:rPr>
          <w:rFonts w:ascii="Times New Roman" w:eastAsia="Times New Roman" w:hAnsi="Times New Roman" w:cs="Times New Roman"/>
          <w:b/>
        </w:rPr>
      </w:pPr>
      <w:hyperlink r:id="rId17">
        <w:r w:rsidR="004E1F96">
          <w:rPr>
            <w:rFonts w:ascii="Times New Roman" w:eastAsia="Times New Roman" w:hAnsi="Times New Roman" w:cs="Times New Roman"/>
            <w:color w:val="1155CC"/>
            <w:u w:val="single"/>
          </w:rPr>
          <w:t>https://vanguardculture.com/</w:t>
        </w:r>
      </w:hyperlink>
      <w:r w:rsidR="004E1F96">
        <w:rPr>
          <w:rFonts w:ascii="Times New Roman" w:eastAsia="Times New Roman" w:hAnsi="Times New Roman" w:cs="Times New Roman"/>
        </w:rPr>
        <w:t xml:space="preserve"> </w:t>
      </w:r>
    </w:p>
    <w:p w14:paraId="348F28AF" w14:textId="77777777" w:rsidR="004E1F96" w:rsidRDefault="004E1F96" w:rsidP="004E1F96">
      <w:pPr>
        <w:spacing w:after="0"/>
        <w:rPr>
          <w:rFonts w:ascii="Times New Roman" w:eastAsia="Times New Roman" w:hAnsi="Times New Roman" w:cs="Times New Roman"/>
        </w:rPr>
      </w:pPr>
      <w:r>
        <w:rPr>
          <w:rFonts w:ascii="Times New Roman" w:eastAsia="Times New Roman" w:hAnsi="Times New Roman" w:cs="Times New Roman"/>
        </w:rPr>
        <w:t>Vanguard Culture San Diego is a dynamic nonprofit organization dedicated to advancing and celebrating the arts and culture scene in the region. Their mission is to provide a platform for emerging and established artists, curators, and arts organizations, fostering creativity and innovation. Through curated exhibitions, immersive events, and thought-provoking programs, Vanguard Culture nurtures connections between artists and diverse audiences, cultivating dialogue and engagement. They strive to empower artists, promote inclusivity, and contribute to the cultural vibrancy of San Diego. With a focus on interdisciplinary collaborations and community partnerships, Vanguard Culture plays a pivotal role in supporting and amplifying the local arts community's impact and visibility.</w:t>
      </w:r>
    </w:p>
    <w:p w14:paraId="10B612B4" w14:textId="56CE0A8E" w:rsidR="004E1F96" w:rsidRDefault="5BA17F2A" w:rsidP="5BA17F2A">
      <w:pPr>
        <w:spacing w:after="0"/>
        <w:rPr>
          <w:rFonts w:ascii="Times New Roman" w:eastAsia="Times New Roman" w:hAnsi="Times New Roman" w:cs="Times New Roman"/>
          <w:i/>
        </w:rPr>
      </w:pPr>
      <w:r>
        <w:rPr>
          <w:rFonts w:ascii="Times New Roman" w:eastAsia="Times New Roman" w:hAnsi="Times New Roman" w:cs="Times New Roman"/>
          <w:i/>
        </w:rPr>
        <w:t xml:space="preserve">Meeting Focus: Explore how Vanguard Culture is cultivating an arts and culture workforce industry in San Diego, and empowering underserved communities to pursue creative endeavors to </w:t>
      </w:r>
      <w:r w:rsidRPr="0000426B">
        <w:rPr>
          <w:rFonts w:ascii="Times New Roman" w:eastAsia="Times New Roman" w:hAnsi="Times New Roman" w:cs="Times New Roman"/>
          <w:i/>
        </w:rPr>
        <w:t>leverage their creative platforms for social impact and community engagement</w:t>
      </w:r>
      <w:r>
        <w:rPr>
          <w:rFonts w:ascii="Times New Roman" w:eastAsia="Times New Roman" w:hAnsi="Times New Roman" w:cs="Times New Roman"/>
          <w:i/>
        </w:rPr>
        <w:t xml:space="preserve">. </w:t>
      </w:r>
    </w:p>
    <w:p w14:paraId="019CD116" w14:textId="57E890B5" w:rsidR="5BA17F2A" w:rsidRDefault="5BA17F2A" w:rsidP="108FCC9D">
      <w:pPr>
        <w:spacing w:after="0"/>
        <w:rPr>
          <w:rFonts w:ascii="Times New Roman" w:eastAsia="Times New Roman" w:hAnsi="Times New Roman" w:cs="Times New Roman"/>
          <w:i/>
          <w:iCs/>
        </w:rPr>
      </w:pPr>
    </w:p>
    <w:p w14:paraId="769D1CF1" w14:textId="1988A8EA" w:rsidR="5BA17F2A" w:rsidRDefault="09E1405A" w:rsidP="108FCC9D">
      <w:pPr>
        <w:spacing w:after="0"/>
        <w:rPr>
          <w:rFonts w:ascii="Times New Roman" w:eastAsia="Times New Roman" w:hAnsi="Times New Roman" w:cs="Times New Roman"/>
          <w:b/>
          <w:bCs/>
        </w:rPr>
      </w:pPr>
      <w:r w:rsidRPr="108FCC9D">
        <w:rPr>
          <w:rFonts w:ascii="Times New Roman" w:eastAsia="Times New Roman" w:hAnsi="Times New Roman" w:cs="Times New Roman"/>
          <w:b/>
          <w:bCs/>
          <w:u w:val="single"/>
        </w:rPr>
        <w:t xml:space="preserve">UCSD The Basement Accelerator </w:t>
      </w:r>
    </w:p>
    <w:p w14:paraId="581D5432" w14:textId="44980BC5" w:rsidR="0000426B" w:rsidRPr="0000426B" w:rsidRDefault="00A5699B" w:rsidP="108FCC9D">
      <w:pPr>
        <w:spacing w:after="0"/>
        <w:rPr>
          <w:rFonts w:ascii="Times New Roman" w:eastAsia="Times New Roman" w:hAnsi="Times New Roman" w:cs="Times New Roman"/>
          <w:b/>
          <w:bCs/>
        </w:rPr>
      </w:pPr>
      <w:hyperlink r:id="rId18">
        <w:r w:rsidR="1DD70B93" w:rsidRPr="108FCC9D">
          <w:rPr>
            <w:rStyle w:val="Hyperlink"/>
            <w:b/>
            <w:bCs/>
          </w:rPr>
          <w:t>https://thebasement.ucsd.edu/</w:t>
        </w:r>
      </w:hyperlink>
    </w:p>
    <w:p w14:paraId="562781AB" w14:textId="175253C2" w:rsidR="0000426B" w:rsidRPr="0000426B" w:rsidRDefault="3031EA8E" w:rsidP="108FCC9D">
      <w:pPr>
        <w:spacing w:after="0"/>
        <w:rPr>
          <w:rFonts w:ascii="Times New Roman" w:eastAsia="Times New Roman" w:hAnsi="Times New Roman" w:cs="Times New Roman"/>
        </w:rPr>
      </w:pPr>
      <w:r w:rsidRPr="108FCC9D">
        <w:rPr>
          <w:rFonts w:ascii="Times New Roman" w:eastAsia="Times New Roman" w:hAnsi="Times New Roman" w:cs="Times New Roman"/>
        </w:rPr>
        <w:t>The Basement, established under the Office of Innovation &amp; Commercialization, is a pioneering initiative at UC San Diego, offering a distinctive space for students from diverse academic backgrounds to explore entrepreneurship and innovation. Originating in 2015 with backing from notable alumni and industry leaders, The Basement has evolved from its humble beginnings in Mandeville Center to become a thriving community housed within the Design &amp; Innovation Building. Committed to providing students with the tools, training, and mentorship needed to turn their ideas into reality, The Basement embodies UC San Diego's dedication to fostering student innovation and preparing them for future career opportunities. Upholding values such as integrity, creativity, authenticity, empathy, resilience, and a commitment to equity, diversity, and inclusion, The Basement cultivates an environment where all students are empowered to contribute to meaningful societal change through entrepreneurial endeavors. Through its impactful initiatives and support systems, The Basement continues to shape the entrepreneurial landscape on campus, enabling students to translate their visions into tangible successes.</w:t>
      </w:r>
    </w:p>
    <w:p w14:paraId="3E4E54D2" w14:textId="361E23DA" w:rsidR="0000426B" w:rsidRPr="0000426B" w:rsidRDefault="18A12928" w:rsidP="108FCC9D">
      <w:pPr>
        <w:spacing w:after="0"/>
        <w:rPr>
          <w:rFonts w:ascii="Times New Roman" w:eastAsia="Times New Roman" w:hAnsi="Times New Roman" w:cs="Times New Roman"/>
          <w:i/>
          <w:iCs/>
        </w:rPr>
      </w:pPr>
      <w:r w:rsidRPr="108FCC9D">
        <w:rPr>
          <w:rFonts w:ascii="Times New Roman" w:eastAsia="Times New Roman" w:hAnsi="Times New Roman" w:cs="Times New Roman"/>
          <w:i/>
          <w:iCs/>
        </w:rPr>
        <w:t>Meeting focus</w:t>
      </w:r>
      <w:r w:rsidR="38FC247C" w:rsidRPr="108FCC9D">
        <w:rPr>
          <w:rFonts w:ascii="Times New Roman" w:eastAsia="Times New Roman" w:hAnsi="Times New Roman" w:cs="Times New Roman"/>
          <w:i/>
          <w:iCs/>
        </w:rPr>
        <w:t xml:space="preserve">: The meeting will focus on exploring successful models for social innovation, particularly through engagements with social entrepreneurs addressing environmental concerns, while also discussing how technology facilitates fundraising and strategic collaboration. </w:t>
      </w:r>
    </w:p>
    <w:p w14:paraId="44B60591" w14:textId="68974B38" w:rsidR="0000426B" w:rsidRPr="0000426B" w:rsidRDefault="0000426B" w:rsidP="108FCC9D">
      <w:pPr>
        <w:spacing w:after="0"/>
        <w:rPr>
          <w:rFonts w:ascii="Times New Roman" w:eastAsia="Times New Roman" w:hAnsi="Times New Roman" w:cs="Times New Roman"/>
          <w:b/>
          <w:bCs/>
        </w:rPr>
      </w:pPr>
    </w:p>
    <w:p w14:paraId="6571D1DC" w14:textId="77777777" w:rsidR="004E1F96" w:rsidRDefault="004E1F96" w:rsidP="004E1F96">
      <w:pPr>
        <w:spacing w:after="0"/>
        <w:jc w:val="both"/>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 xml:space="preserve">Economic Development and Investment </w:t>
      </w:r>
    </w:p>
    <w:p w14:paraId="5A8CC5A7" w14:textId="77777777" w:rsidR="004E1F96" w:rsidRDefault="004E1F96" w:rsidP="004E1F96">
      <w:pPr>
        <w:spacing w:after="0"/>
        <w:jc w:val="both"/>
        <w:rPr>
          <w:rFonts w:ascii="Times New Roman" w:eastAsia="Times New Roman" w:hAnsi="Times New Roman" w:cs="Times New Roman"/>
          <w:b/>
          <w:color w:val="FF0000"/>
          <w:u w:val="single"/>
        </w:rPr>
      </w:pPr>
    </w:p>
    <w:p w14:paraId="6587849D" w14:textId="77777777" w:rsidR="004E1F96" w:rsidRDefault="67D3AFA9"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lastRenderedPageBreak/>
        <w:t>Smart Border Coalition</w:t>
      </w:r>
    </w:p>
    <w:p w14:paraId="1AF758EC" w14:textId="77777777" w:rsidR="004E1F96" w:rsidRDefault="00A5699B" w:rsidP="004E1F96">
      <w:pPr>
        <w:spacing w:after="0"/>
        <w:rPr>
          <w:rFonts w:ascii="Times New Roman" w:eastAsia="Times New Roman" w:hAnsi="Times New Roman" w:cs="Times New Roman"/>
        </w:rPr>
      </w:pPr>
      <w:hyperlink r:id="rId19">
        <w:r w:rsidR="004E1F96">
          <w:rPr>
            <w:rFonts w:ascii="Times New Roman" w:eastAsia="Times New Roman" w:hAnsi="Times New Roman" w:cs="Times New Roman"/>
            <w:color w:val="1155CC"/>
            <w:u w:val="single"/>
          </w:rPr>
          <w:t>https://www.smartbordercoalition.com/</w:t>
        </w:r>
      </w:hyperlink>
    </w:p>
    <w:p w14:paraId="1E1B2011" w14:textId="399BA68F" w:rsidR="004E1F96" w:rsidRDefault="004E1F96" w:rsidP="004E1F96">
      <w:pPr>
        <w:spacing w:after="0"/>
        <w:rPr>
          <w:rFonts w:ascii="Times New Roman" w:eastAsia="Times New Roman" w:hAnsi="Times New Roman" w:cs="Times New Roman"/>
        </w:rPr>
      </w:pPr>
      <w:r>
        <w:rPr>
          <w:rFonts w:ascii="Times New Roman" w:eastAsia="Times New Roman" w:hAnsi="Times New Roman" w:cs="Times New Roman"/>
        </w:rPr>
        <w:t xml:space="preserve">The Smart Border Coalition is a catalyst to bring together leading academic, </w:t>
      </w:r>
      <w:r w:rsidR="006F6054">
        <w:rPr>
          <w:rFonts w:ascii="Times New Roman" w:eastAsia="Times New Roman" w:hAnsi="Times New Roman" w:cs="Times New Roman"/>
        </w:rPr>
        <w:t>business,</w:t>
      </w:r>
      <w:r>
        <w:rPr>
          <w:rFonts w:ascii="Times New Roman" w:eastAsia="Times New Roman" w:hAnsi="Times New Roman" w:cs="Times New Roman"/>
        </w:rPr>
        <w:t xml:space="preserve">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14:paraId="11A9E6D9" w14:textId="7C3B5D76" w:rsidR="004E1F96" w:rsidRDefault="004E1F96" w:rsidP="004E1F96">
      <w:pPr>
        <w:spacing w:after="0"/>
        <w:rPr>
          <w:rFonts w:ascii="Times New Roman" w:eastAsia="Times New Roman" w:hAnsi="Times New Roman" w:cs="Times New Roman"/>
          <w:b/>
          <w:i/>
          <w:color w:val="FF0000"/>
          <w:u w:val="single"/>
        </w:rPr>
      </w:pPr>
      <w:r>
        <w:rPr>
          <w:rFonts w:ascii="Times New Roman" w:eastAsia="Times New Roman" w:hAnsi="Times New Roman" w:cs="Times New Roman"/>
          <w:i/>
        </w:rPr>
        <w:t>Meeting Focus:</w:t>
      </w:r>
      <w:r w:rsidR="0000426B">
        <w:rPr>
          <w:rFonts w:ascii="Times New Roman" w:eastAsia="Times New Roman" w:hAnsi="Times New Roman" w:cs="Times New Roman"/>
          <w:i/>
        </w:rPr>
        <w:t xml:space="preserve"> </w:t>
      </w:r>
      <w:r w:rsidR="0000426B" w:rsidRPr="0000426B">
        <w:rPr>
          <w:rFonts w:ascii="Times New Roman" w:eastAsia="Times New Roman" w:hAnsi="Times New Roman" w:cs="Times New Roman"/>
          <w:i/>
        </w:rPr>
        <w:t>Participants will discuss initiatives aimed at fostering economic development, job creation, and workforce development through cross-border partnerships.</w:t>
      </w:r>
      <w:r w:rsidR="0000426B">
        <w:rPr>
          <w:rFonts w:ascii="Times New Roman" w:eastAsia="Times New Roman" w:hAnsi="Times New Roman" w:cs="Times New Roman"/>
          <w:i/>
        </w:rPr>
        <w:t xml:space="preserve"> By </w:t>
      </w:r>
      <w:r w:rsidR="006F6054">
        <w:rPr>
          <w:rFonts w:ascii="Times New Roman" w:eastAsia="Times New Roman" w:hAnsi="Times New Roman" w:cs="Times New Roman"/>
          <w:i/>
        </w:rPr>
        <w:t>examining t</w:t>
      </w:r>
      <w:r w:rsidR="006F6054" w:rsidRPr="006F6054">
        <w:rPr>
          <w:rFonts w:ascii="Times New Roman" w:eastAsia="Times New Roman" w:hAnsi="Times New Roman" w:cs="Times New Roman"/>
          <w:i/>
        </w:rPr>
        <w:t>he impact of strategic collaborations between academic, business, and civic communities from both sides of the San Diego/Tijuana International region</w:t>
      </w:r>
      <w:r w:rsidR="006F6054">
        <w:rPr>
          <w:rFonts w:ascii="Times New Roman" w:eastAsia="Times New Roman" w:hAnsi="Times New Roman" w:cs="Times New Roman"/>
          <w:i/>
        </w:rPr>
        <w:t xml:space="preserve">. </w:t>
      </w:r>
    </w:p>
    <w:p w14:paraId="3E09CEED" w14:textId="77777777" w:rsidR="004E1F96" w:rsidRDefault="004E1F96" w:rsidP="004E1F96">
      <w:pPr>
        <w:spacing w:after="0"/>
        <w:jc w:val="both"/>
        <w:rPr>
          <w:rFonts w:ascii="Times New Roman" w:eastAsia="Times New Roman" w:hAnsi="Times New Roman" w:cs="Times New Roman"/>
          <w:b/>
          <w:color w:val="FF0000"/>
          <w:u w:val="single"/>
        </w:rPr>
      </w:pPr>
    </w:p>
    <w:p w14:paraId="19542780" w14:textId="77777777" w:rsidR="004E1F96" w:rsidRDefault="67D3AFA9"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San Diego Regional Policy &amp; Innovation Center</w:t>
      </w:r>
    </w:p>
    <w:p w14:paraId="4C7C2554" w14:textId="77777777" w:rsidR="004E1F96" w:rsidRDefault="00A5699B" w:rsidP="004E1F96">
      <w:pPr>
        <w:spacing w:after="0"/>
        <w:rPr>
          <w:rFonts w:ascii="Times New Roman" w:eastAsia="Times New Roman" w:hAnsi="Times New Roman" w:cs="Times New Roman"/>
        </w:rPr>
      </w:pPr>
      <w:hyperlink r:id="rId20">
        <w:r w:rsidR="004E1F96">
          <w:rPr>
            <w:rFonts w:ascii="Times New Roman" w:eastAsia="Times New Roman" w:hAnsi="Times New Roman" w:cs="Times New Roman"/>
            <w:color w:val="1155CC"/>
            <w:u w:val="single"/>
          </w:rPr>
          <w:t>https://www.sdfoundation.org/community-impact/san-diego-regional-policy-innovation-center/</w:t>
        </w:r>
      </w:hyperlink>
    </w:p>
    <w:p w14:paraId="51B0DA76" w14:textId="77777777" w:rsidR="004E1F96" w:rsidRDefault="004E1F96" w:rsidP="004E1F96">
      <w:pPr>
        <w:spacing w:after="0"/>
        <w:rPr>
          <w:rFonts w:ascii="Times New Roman" w:eastAsia="Times New Roman" w:hAnsi="Times New Roman" w:cs="Times New Roman"/>
        </w:rPr>
      </w:pPr>
      <w:r>
        <w:rPr>
          <w:rFonts w:ascii="Times New Roman" w:eastAsia="Times New Roman" w:hAnsi="Times New Roman" w:cs="Times New Roman"/>
        </w:rPr>
        <w:t>The Policy &amp; Innovation Center conducts world-class research, supports coordinated governmental and agency relationships, develops consensus regarding the region’s core needs, and recommends policy solutions to assist local leaders in attracting federal and state impact dollars and addressing regional issues such as improving critical infrastructure, creating stable high-paying jobs; and generating other measurable long-term socio-economic and environmental benefits. The Policy &amp; Innovation Center supports recovery from the cascading economic effects of COVID-19 and meets the needs of underserved communities by attracting funding and resources to the region; working with local municipalities and regional agencies to co-design new programs and pursue federal recovery and infrastructure funding; crafting new policy solutions; and driving large-scale private partnerships and investment opportunities.</w:t>
      </w:r>
    </w:p>
    <w:p w14:paraId="08B9BDA2" w14:textId="7595E392" w:rsidR="004E1F96" w:rsidRDefault="004E1F96" w:rsidP="004E1F96">
      <w:pPr>
        <w:spacing w:after="0"/>
        <w:rPr>
          <w:rFonts w:ascii="Times New Roman" w:eastAsia="Times New Roman" w:hAnsi="Times New Roman" w:cs="Times New Roman"/>
          <w:i/>
        </w:rPr>
      </w:pPr>
      <w:r>
        <w:rPr>
          <w:rFonts w:ascii="Times New Roman" w:eastAsia="Times New Roman" w:hAnsi="Times New Roman" w:cs="Times New Roman"/>
          <w:i/>
        </w:rPr>
        <w:t xml:space="preserve">Meeting Focus: Examine the San Diego Regional Policy &amp; Innovation Center’s research in policies and regulatory systems that allow entrepreneurs to flourish, and discuss policies that may discourage such enterprises, within San Diego and nationally. </w:t>
      </w:r>
      <w:r w:rsidR="006F6054" w:rsidRPr="006F6054">
        <w:rPr>
          <w:rFonts w:ascii="Times New Roman" w:eastAsia="Times New Roman" w:hAnsi="Times New Roman" w:cs="Times New Roman"/>
          <w:i/>
        </w:rPr>
        <w:t xml:space="preserve">Through interactive discussions and case studies, attendees will gain insights into </w:t>
      </w:r>
      <w:r w:rsidR="007119CB" w:rsidRPr="006F6054">
        <w:rPr>
          <w:rFonts w:ascii="Times New Roman" w:eastAsia="Times New Roman" w:hAnsi="Times New Roman" w:cs="Times New Roman"/>
          <w:i/>
        </w:rPr>
        <w:t>new crafting</w:t>
      </w:r>
      <w:r w:rsidR="006F6054" w:rsidRPr="006F6054">
        <w:rPr>
          <w:rFonts w:ascii="Times New Roman" w:eastAsia="Times New Roman" w:hAnsi="Times New Roman" w:cs="Times New Roman"/>
          <w:i/>
        </w:rPr>
        <w:t xml:space="preserve"> policy solutions and driving large-scale private partnerships and investment opportunities to address regional issues and support the growth of the NGO sector in Saudi Arabia.</w:t>
      </w:r>
    </w:p>
    <w:p w14:paraId="58AC9E61" w14:textId="77777777" w:rsidR="004E1F96" w:rsidRDefault="004E1F96" w:rsidP="004E1F96">
      <w:pPr>
        <w:spacing w:after="0"/>
        <w:jc w:val="both"/>
        <w:rPr>
          <w:rFonts w:ascii="Times New Roman" w:eastAsia="Times New Roman" w:hAnsi="Times New Roman" w:cs="Times New Roman"/>
        </w:rPr>
      </w:pPr>
    </w:p>
    <w:p w14:paraId="7144E7B8" w14:textId="77777777" w:rsidR="004E1F96" w:rsidRDefault="67D3AFA9" w:rsidP="108FCC9D">
      <w:pPr>
        <w:spacing w:after="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San Diego Regional Chamber of Commerce – Policy</w:t>
      </w:r>
    </w:p>
    <w:p w14:paraId="7B7A810A" w14:textId="77777777" w:rsidR="004E1F96" w:rsidRDefault="00A5699B" w:rsidP="004E1F96">
      <w:pPr>
        <w:spacing w:after="0"/>
        <w:jc w:val="both"/>
        <w:rPr>
          <w:rFonts w:ascii="Times New Roman" w:eastAsia="Times New Roman" w:hAnsi="Times New Roman" w:cs="Times New Roman"/>
          <w:color w:val="1155CC"/>
          <w:u w:val="single"/>
        </w:rPr>
      </w:pPr>
      <w:hyperlink r:id="rId21">
        <w:r w:rsidR="004E1F96">
          <w:rPr>
            <w:rFonts w:ascii="Times New Roman" w:eastAsia="Times New Roman" w:hAnsi="Times New Roman" w:cs="Times New Roman"/>
            <w:color w:val="1155CC"/>
            <w:u w:val="single"/>
          </w:rPr>
          <w:t>https://sdchamber.org/policy/</w:t>
        </w:r>
      </w:hyperlink>
    </w:p>
    <w:p w14:paraId="25B55EEF" w14:textId="77777777" w:rsidR="004E1F96" w:rsidRDefault="004E1F96" w:rsidP="004E1F96">
      <w:pPr>
        <w:spacing w:after="0"/>
        <w:jc w:val="both"/>
        <w:rPr>
          <w:rFonts w:ascii="Times New Roman" w:eastAsia="Times New Roman" w:hAnsi="Times New Roman" w:cs="Times New Roman"/>
        </w:rPr>
      </w:pPr>
      <w:r>
        <w:rPr>
          <w:rFonts w:ascii="Times New Roman" w:eastAsia="Times New Roman" w:hAnsi="Times New Roman" w:cs="Times New Roman"/>
        </w:rPr>
        <w:t>The San Diego Regional Chamber of Commerce</w:t>
      </w:r>
      <w:r>
        <w:rPr>
          <w:rFonts w:ascii="Times New Roman" w:eastAsia="Times New Roman" w:hAnsi="Times New Roman" w:cs="Times New Roman"/>
          <w:b/>
        </w:rPr>
        <w:t xml:space="preserve"> </w:t>
      </w:r>
      <w:r>
        <w:rPr>
          <w:rFonts w:ascii="Times New Roman" w:eastAsia="Times New Roman" w:hAnsi="Times New Roman" w:cs="Times New Roman"/>
        </w:rPr>
        <w:t>is committed to making San Diego the most business-friendly region in California. A strong economy creates jobs that support families, neighborhoods, and the entire region. Since the late 1800s, the Chamber has helped San Diego grow by engaging with elected officials, their members, and the public to address the issues most important to job creation and the region. Today, as much as ever, they are committed to an even better future for San Diego.</w:t>
      </w:r>
    </w:p>
    <w:p w14:paraId="3A07CBDE" w14:textId="270831DE" w:rsidR="004E1F96" w:rsidRDefault="004E1F96" w:rsidP="004E1F96">
      <w:pPr>
        <w:spacing w:after="0"/>
        <w:rPr>
          <w:rFonts w:ascii="Times New Roman" w:eastAsia="Times New Roman" w:hAnsi="Times New Roman" w:cs="Times New Roman"/>
          <w:i/>
        </w:rPr>
      </w:pPr>
      <w:r>
        <w:rPr>
          <w:rFonts w:ascii="Times New Roman" w:eastAsia="Times New Roman" w:hAnsi="Times New Roman" w:cs="Times New Roman"/>
          <w:i/>
        </w:rPr>
        <w:t xml:space="preserve">Meeting Focus: </w:t>
      </w:r>
      <w:r w:rsidR="007119CB" w:rsidRPr="007119CB">
        <w:rPr>
          <w:rFonts w:ascii="Times New Roman" w:eastAsia="Times New Roman" w:hAnsi="Times New Roman" w:cs="Times New Roman"/>
          <w:i/>
        </w:rPr>
        <w:t>Through interactive discussions</w:t>
      </w:r>
      <w:r w:rsidR="007119CB">
        <w:rPr>
          <w:rFonts w:ascii="Times New Roman" w:eastAsia="Times New Roman" w:hAnsi="Times New Roman" w:cs="Times New Roman"/>
          <w:i/>
        </w:rPr>
        <w:t xml:space="preserve"> </w:t>
      </w:r>
      <w:r>
        <w:rPr>
          <w:rFonts w:ascii="Times New Roman" w:eastAsia="Times New Roman" w:hAnsi="Times New Roman" w:cs="Times New Roman"/>
          <w:i/>
        </w:rPr>
        <w:t xml:space="preserve">about how the San Diego Regional Chamber of Commerce drives the development of global policies that boost the economy through efficient cross-border commerce and robust international business, political, and cultural </w:t>
      </w:r>
      <w:r w:rsidR="007119CB">
        <w:rPr>
          <w:rFonts w:ascii="Times New Roman" w:eastAsia="Times New Roman" w:hAnsi="Times New Roman" w:cs="Times New Roman"/>
          <w:i/>
        </w:rPr>
        <w:t>relationships,</w:t>
      </w:r>
      <w:r w:rsidR="007119CB" w:rsidRPr="007119CB">
        <w:t xml:space="preserve"> </w:t>
      </w:r>
      <w:r w:rsidR="007119CB" w:rsidRPr="007119CB">
        <w:rPr>
          <w:rFonts w:ascii="Times New Roman" w:eastAsia="Times New Roman" w:hAnsi="Times New Roman" w:cs="Times New Roman"/>
          <w:i/>
        </w:rPr>
        <w:t>attendees will gain insights into how to promote job creation, support marginalized populations, advance women, and religious minorities, and address environmental goals through entrepreneurial ventures</w:t>
      </w:r>
      <w:r w:rsidR="007119CB">
        <w:rPr>
          <w:rFonts w:ascii="Times New Roman" w:eastAsia="Times New Roman" w:hAnsi="Times New Roman" w:cs="Times New Roman"/>
          <w:i/>
        </w:rPr>
        <w:t xml:space="preserve">. As well as </w:t>
      </w:r>
      <w:r w:rsidR="007119CB" w:rsidRPr="007119CB">
        <w:rPr>
          <w:rFonts w:ascii="Times New Roman" w:eastAsia="Times New Roman" w:hAnsi="Times New Roman" w:cs="Times New Roman"/>
          <w:i/>
        </w:rPr>
        <w:t xml:space="preserve">highlight opportunities for increasing outreach to rural </w:t>
      </w:r>
      <w:r w:rsidR="000970C2" w:rsidRPr="007119CB">
        <w:rPr>
          <w:rFonts w:ascii="Times New Roman" w:eastAsia="Times New Roman" w:hAnsi="Times New Roman" w:cs="Times New Roman"/>
          <w:i/>
        </w:rPr>
        <w:t>areas</w:t>
      </w:r>
      <w:r w:rsidR="000970C2">
        <w:rPr>
          <w:rFonts w:ascii="Times New Roman" w:eastAsia="Times New Roman" w:hAnsi="Times New Roman" w:cs="Times New Roman"/>
          <w:i/>
        </w:rPr>
        <w:t xml:space="preserve"> and </w:t>
      </w:r>
      <w:r w:rsidR="000970C2" w:rsidRPr="000970C2">
        <w:rPr>
          <w:rFonts w:ascii="Times New Roman" w:eastAsia="Times New Roman" w:hAnsi="Times New Roman" w:cs="Times New Roman"/>
          <w:i/>
        </w:rPr>
        <w:t>building organizational capacities outside of the capital region</w:t>
      </w:r>
      <w:r w:rsidR="000970C2">
        <w:rPr>
          <w:rFonts w:ascii="Times New Roman" w:eastAsia="Times New Roman" w:hAnsi="Times New Roman" w:cs="Times New Roman"/>
          <w:i/>
        </w:rPr>
        <w:t>.</w:t>
      </w:r>
    </w:p>
    <w:p w14:paraId="5824E3B5" w14:textId="77777777" w:rsidR="004E1F96" w:rsidRDefault="004E1F96" w:rsidP="004E1F96">
      <w:pPr>
        <w:spacing w:after="0"/>
        <w:rPr>
          <w:rFonts w:ascii="Times New Roman" w:eastAsia="Times New Roman" w:hAnsi="Times New Roman" w:cs="Times New Roman"/>
          <w:i/>
        </w:rPr>
      </w:pPr>
    </w:p>
    <w:p w14:paraId="1A406B5A" w14:textId="77777777" w:rsidR="004E1F96" w:rsidRDefault="004E1F96" w:rsidP="004E1F96">
      <w:pPr>
        <w:spacing w:after="0"/>
        <w:rPr>
          <w:rFonts w:ascii="Times New Roman" w:eastAsia="Times New Roman" w:hAnsi="Times New Roman" w:cs="Times New Roman"/>
          <w:b/>
        </w:rPr>
      </w:pPr>
      <w:r>
        <w:rPr>
          <w:rFonts w:ascii="Times New Roman" w:eastAsia="Times New Roman" w:hAnsi="Times New Roman" w:cs="Times New Roman"/>
          <w:b/>
        </w:rPr>
        <w:t>San Diego and Imperial Small Business Development Center</w:t>
      </w:r>
    </w:p>
    <w:p w14:paraId="346311F2" w14:textId="77777777" w:rsidR="004E1F96" w:rsidRDefault="004E1F96" w:rsidP="004E1F96">
      <w:pPr>
        <w:spacing w:after="0"/>
        <w:rPr>
          <w:rFonts w:ascii="Times New Roman" w:eastAsia="Times New Roman" w:hAnsi="Times New Roman" w:cs="Times New Roman"/>
        </w:rPr>
      </w:pPr>
      <w:r>
        <w:rPr>
          <w:rFonts w:ascii="Times New Roman" w:eastAsia="Times New Roman" w:hAnsi="Times New Roman" w:cs="Times New Roman"/>
        </w:rPr>
        <w:t xml:space="preserve">The San Diego and Imperial Small Business Development Center (SBDC) is a valuable resource for entrepreneurs and small business owners in the region. As part of the California SBDC network, they offer a wide range of services and support to help businesses succeed. The SBDC provides expert guidance through one-on-one consulting, training workshops, and access to valuable resources and networks. They assist with various aspects of business development, including business planning, marketing strategies, financial management, and accessing capital. The San Diego and Imperial SBDC plays a crucial role in fostering entrepreneurship, job creation, and economic growth by providing tailored assistance and empowering small businesses to thrive in a competitive market. Director of the SBDC, Briana Weisinger, </w:t>
      </w:r>
      <w:r>
        <w:rPr>
          <w:rFonts w:ascii="Times New Roman" w:eastAsia="Times New Roman" w:hAnsi="Times New Roman" w:cs="Times New Roman"/>
        </w:rPr>
        <w:lastRenderedPageBreak/>
        <w:t xml:space="preserve">has worked with hundreds of startups as well as opening and closing her own businesses, thus she understands the struggles related to small business ownership. Her personal missions include uplifting equality in the business world and working with multiple local organizations to promote women entrepreneurs. She believes in giving her time generously to these personal missions. She became director of the SBDC after a long and impressive repertoire in the field. </w:t>
      </w:r>
    </w:p>
    <w:p w14:paraId="1B83E387" w14:textId="0B9BF64A" w:rsidR="029EF0CD" w:rsidRDefault="029EF0CD" w:rsidP="029EF0CD">
      <w:pPr>
        <w:spacing w:after="0"/>
        <w:rPr>
          <w:rFonts w:ascii="Times New Roman" w:eastAsia="Times New Roman" w:hAnsi="Times New Roman" w:cs="Times New Roman"/>
          <w:i/>
          <w:iCs/>
        </w:rPr>
      </w:pPr>
      <w:r w:rsidRPr="029EF0CD">
        <w:rPr>
          <w:rFonts w:ascii="Times New Roman" w:eastAsia="Times New Roman" w:hAnsi="Times New Roman" w:cs="Times New Roman"/>
          <w:i/>
          <w:iCs/>
        </w:rPr>
        <w:t xml:space="preserve">Meeting Focus: </w:t>
      </w:r>
      <w:r w:rsidR="00A5699B" w:rsidRPr="108FCC9D">
        <w:rPr>
          <w:rFonts w:ascii="Segoe UI" w:eastAsia="Segoe UI" w:hAnsi="Segoe UI" w:cs="Segoe UI"/>
          <w:i/>
          <w:iCs/>
          <w:color w:val="000000" w:themeColor="text1"/>
          <w:sz w:val="18"/>
          <w:szCs w:val="18"/>
        </w:rPr>
        <w:t xml:space="preserve">Participate in a half-day workshop with Briana Weisinger. Briana </w:t>
      </w:r>
      <w:proofErr w:type="gramStart"/>
      <w:r w:rsidR="00A5699B" w:rsidRPr="108FCC9D">
        <w:rPr>
          <w:rFonts w:ascii="Segoe UI" w:eastAsia="Segoe UI" w:hAnsi="Segoe UI" w:cs="Segoe UI"/>
          <w:i/>
          <w:iCs/>
          <w:color w:val="000000" w:themeColor="text1"/>
          <w:sz w:val="18"/>
          <w:szCs w:val="18"/>
        </w:rPr>
        <w:t>is able to</w:t>
      </w:r>
      <w:proofErr w:type="gramEnd"/>
      <w:r w:rsidR="00A5699B" w:rsidRPr="108FCC9D">
        <w:rPr>
          <w:rFonts w:ascii="Segoe UI" w:eastAsia="Segoe UI" w:hAnsi="Segoe UI" w:cs="Segoe UI"/>
          <w:i/>
          <w:iCs/>
          <w:color w:val="000000" w:themeColor="text1"/>
          <w:sz w:val="18"/>
          <w:szCs w:val="18"/>
        </w:rPr>
        <w:t xml:space="preserve"> present a variety of workshops from topics including refining your pitch, identifying leadership strengths, building customer loyalty, strengthening design thinking skills, and challenging unconscious bias.</w:t>
      </w:r>
      <w:r w:rsidR="00A5699B" w:rsidRPr="108FCC9D">
        <w:rPr>
          <w:rFonts w:ascii="Segoe UI" w:eastAsia="Segoe UI" w:hAnsi="Segoe UI" w:cs="Segoe UI"/>
          <w:color w:val="000000" w:themeColor="text1"/>
          <w:sz w:val="18"/>
          <w:szCs w:val="18"/>
        </w:rPr>
        <w:t xml:space="preserve"> </w:t>
      </w:r>
      <w:r w:rsidR="00A5699B" w:rsidRPr="108FCC9D">
        <w:rPr>
          <w:rFonts w:ascii="Segoe UI" w:eastAsia="Segoe UI" w:hAnsi="Segoe UI" w:cs="Segoe UI"/>
          <w:color w:val="FF0000"/>
          <w:sz w:val="18"/>
          <w:szCs w:val="18"/>
        </w:rPr>
        <w:t>($300 honorarium required)”</w:t>
      </w:r>
    </w:p>
    <w:p w14:paraId="327E3973" w14:textId="77777777" w:rsidR="000970C2" w:rsidRDefault="000970C2" w:rsidP="004E1F96">
      <w:pPr>
        <w:spacing w:after="0"/>
        <w:rPr>
          <w:rFonts w:ascii="Times New Roman" w:eastAsia="Times New Roman" w:hAnsi="Times New Roman" w:cs="Times New Roman"/>
        </w:rPr>
      </w:pPr>
    </w:p>
    <w:p w14:paraId="162781C2" w14:textId="62951074" w:rsidR="004E1F96" w:rsidRDefault="67D3AFA9"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 xml:space="preserve">The City of San Diego Economic Development Funding Programs, Small Business </w:t>
      </w:r>
      <w:r w:rsidR="6A7BAC2C" w:rsidRPr="108FCC9D">
        <w:rPr>
          <w:rFonts w:ascii="Times New Roman" w:eastAsia="Times New Roman" w:hAnsi="Times New Roman" w:cs="Times New Roman"/>
          <w:b/>
          <w:bCs/>
          <w:u w:val="single"/>
        </w:rPr>
        <w:t>Enhancement</w:t>
      </w:r>
      <w:r w:rsidRPr="108FCC9D">
        <w:rPr>
          <w:rFonts w:ascii="Times New Roman" w:eastAsia="Times New Roman" w:hAnsi="Times New Roman" w:cs="Times New Roman"/>
          <w:b/>
          <w:bCs/>
          <w:u w:val="single"/>
        </w:rPr>
        <w:t xml:space="preserve"> Program (SBEP)</w:t>
      </w:r>
    </w:p>
    <w:p w14:paraId="04A99D69" w14:textId="77777777" w:rsidR="004E1F96" w:rsidRDefault="00A5699B" w:rsidP="004E1F96">
      <w:pPr>
        <w:spacing w:after="0"/>
        <w:rPr>
          <w:rFonts w:ascii="Times New Roman" w:eastAsia="Times New Roman" w:hAnsi="Times New Roman" w:cs="Times New Roman"/>
          <w:color w:val="1155CC"/>
          <w:u w:val="single"/>
        </w:rPr>
      </w:pPr>
      <w:hyperlink r:id="rId22">
        <w:r w:rsidR="004E1F96">
          <w:rPr>
            <w:rFonts w:ascii="Times New Roman" w:eastAsia="Times New Roman" w:hAnsi="Times New Roman" w:cs="Times New Roman"/>
            <w:color w:val="1155CC"/>
            <w:u w:val="single"/>
          </w:rPr>
          <w:t>https://www.sandiego.gov/economic-development/about/funding</w:t>
        </w:r>
      </w:hyperlink>
    </w:p>
    <w:p w14:paraId="7A0885E1" w14:textId="5801700F" w:rsidR="004E1F96" w:rsidRDefault="004E1F96" w:rsidP="004E1F96">
      <w:pPr>
        <w:spacing w:after="0"/>
        <w:rPr>
          <w:rFonts w:ascii="Times New Roman" w:eastAsia="Times New Roman" w:hAnsi="Times New Roman" w:cs="Times New Roman"/>
        </w:rPr>
      </w:pPr>
      <w:r>
        <w:rPr>
          <w:rFonts w:ascii="Times New Roman" w:eastAsia="Times New Roman" w:hAnsi="Times New Roman" w:cs="Times New Roman"/>
        </w:rPr>
        <w:t xml:space="preserve">The City of San Diego’s The Economic Development Funding Program covers Economic Development and Tourism Support (EDTS) and Citywide Economic Development Support (CEDS), which allocate Transient Occupancy Tax (TOT) revenue to promote San Diego as a business and tourism destination; and the Small Business Enhancement Program (SBEP), which supports small business efforts Citywide and in </w:t>
      </w:r>
      <w:r w:rsidR="00B41792">
        <w:rPr>
          <w:rFonts w:ascii="Times New Roman" w:eastAsia="Times New Roman" w:hAnsi="Times New Roman" w:cs="Times New Roman"/>
        </w:rPr>
        <w:t>Micro districts</w:t>
      </w:r>
      <w:r>
        <w:rPr>
          <w:rFonts w:ascii="Times New Roman" w:eastAsia="Times New Roman" w:hAnsi="Times New Roman" w:cs="Times New Roman"/>
        </w:rPr>
        <w:t>.</w:t>
      </w:r>
    </w:p>
    <w:p w14:paraId="3405068B" w14:textId="03C7C49E" w:rsidR="004E1F96" w:rsidRDefault="004E1F96" w:rsidP="004E1F96">
      <w:pPr>
        <w:spacing w:after="0"/>
        <w:rPr>
          <w:rFonts w:ascii="Times New Roman" w:eastAsia="Times New Roman" w:hAnsi="Times New Roman" w:cs="Times New Roman"/>
          <w:i/>
        </w:rPr>
      </w:pPr>
      <w:r>
        <w:rPr>
          <w:rFonts w:ascii="Times New Roman" w:eastAsia="Times New Roman" w:hAnsi="Times New Roman" w:cs="Times New Roman"/>
          <w:i/>
        </w:rPr>
        <w:t>Meeting Focus: Learn about the City of San Diego’s Small Business Enhancement Program (SBEP), and how they support small businesses with grants</w:t>
      </w:r>
      <w:r w:rsidR="00627B16">
        <w:rPr>
          <w:rFonts w:ascii="Times New Roman" w:eastAsia="Times New Roman" w:hAnsi="Times New Roman" w:cs="Times New Roman"/>
          <w:i/>
        </w:rPr>
        <w:t xml:space="preserve">. </w:t>
      </w:r>
      <w:r w:rsidR="00627B16" w:rsidRPr="00627B16">
        <w:rPr>
          <w:rFonts w:ascii="Times New Roman" w:eastAsia="Times New Roman" w:hAnsi="Times New Roman" w:cs="Times New Roman"/>
          <w:i/>
        </w:rPr>
        <w:t>Participants will discuss successful models</w:t>
      </w:r>
      <w:r w:rsidR="00627B16">
        <w:rPr>
          <w:rFonts w:ascii="Times New Roman" w:eastAsia="Times New Roman" w:hAnsi="Times New Roman" w:cs="Times New Roman"/>
          <w:i/>
        </w:rPr>
        <w:t xml:space="preserve"> </w:t>
      </w:r>
      <w:r w:rsidR="00627B16" w:rsidRPr="00627B16">
        <w:rPr>
          <w:rFonts w:ascii="Times New Roman" w:eastAsia="Times New Roman" w:hAnsi="Times New Roman" w:cs="Times New Roman"/>
          <w:i/>
        </w:rPr>
        <w:t>can be adapted to support social innovation and small business development in Saudi Arabia, fostering economic growth, job creation, and social impact.</w:t>
      </w:r>
    </w:p>
    <w:p w14:paraId="3FD8DB70" w14:textId="77777777" w:rsidR="004E1F96" w:rsidRDefault="004E1F96" w:rsidP="004E1F96">
      <w:pPr>
        <w:spacing w:after="0"/>
        <w:rPr>
          <w:rFonts w:ascii="Times New Roman" w:eastAsia="Times New Roman" w:hAnsi="Times New Roman" w:cs="Times New Roman"/>
          <w:i/>
        </w:rPr>
      </w:pPr>
    </w:p>
    <w:p w14:paraId="7D672276" w14:textId="77777777" w:rsidR="004E1F96" w:rsidRDefault="67D3AFA9"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Founders First Capital Partners, LLC</w:t>
      </w:r>
    </w:p>
    <w:p w14:paraId="78A213B5" w14:textId="77777777" w:rsidR="004E1F96" w:rsidRDefault="00A5699B" w:rsidP="004E1F96">
      <w:pPr>
        <w:spacing w:after="0"/>
        <w:rPr>
          <w:rFonts w:ascii="Times New Roman" w:eastAsia="Times New Roman" w:hAnsi="Times New Roman" w:cs="Times New Roman"/>
          <w:color w:val="1155CC"/>
          <w:u w:val="single"/>
        </w:rPr>
      </w:pPr>
      <w:hyperlink r:id="rId23">
        <w:r w:rsidR="004E1F96">
          <w:rPr>
            <w:rFonts w:ascii="Times New Roman" w:eastAsia="Times New Roman" w:hAnsi="Times New Roman" w:cs="Times New Roman"/>
            <w:color w:val="1155CC"/>
            <w:u w:val="single"/>
          </w:rPr>
          <w:t>www.foundersfirstcapitalpartners.com/</w:t>
        </w:r>
      </w:hyperlink>
    </w:p>
    <w:p w14:paraId="7CDAF6EB" w14:textId="1A53EFBB" w:rsidR="004E1F96" w:rsidRDefault="004E1F96" w:rsidP="004E1F96">
      <w:pPr>
        <w:spacing w:after="0"/>
        <w:rPr>
          <w:rFonts w:ascii="Times New Roman" w:eastAsia="Times New Roman" w:hAnsi="Times New Roman" w:cs="Times New Roman"/>
        </w:rPr>
      </w:pPr>
      <w:r w:rsidRPr="44C3D9AD">
        <w:rPr>
          <w:rFonts w:ascii="Times New Roman" w:eastAsia="Times New Roman" w:hAnsi="Times New Roman" w:cs="Times New Roman"/>
        </w:rPr>
        <w:t xml:space="preserve">FFCP gives women, minorities, &amp; veteran business owners access to capital. The mission is to empower underserved groups of business owners by providing them with access to growth capital, </w:t>
      </w:r>
      <w:r w:rsidR="00B41792" w:rsidRPr="44C3D9AD">
        <w:rPr>
          <w:rFonts w:ascii="Times New Roman" w:eastAsia="Times New Roman" w:hAnsi="Times New Roman" w:cs="Times New Roman"/>
        </w:rPr>
        <w:t>expertise,</w:t>
      </w:r>
      <w:r w:rsidRPr="44C3D9AD">
        <w:rPr>
          <w:rFonts w:ascii="Times New Roman" w:eastAsia="Times New Roman" w:hAnsi="Times New Roman" w:cs="Times New Roman"/>
        </w:rPr>
        <w:t xml:space="preserve"> and resources to enable them to build sustainable, profitable, and accretive legacy businesses. Through a 10 – week “bootcamp” process entrepreneurs build a </w:t>
      </w:r>
      <w:r w:rsidR="2DF619D4" w:rsidRPr="44C3D9AD">
        <w:rPr>
          <w:rFonts w:ascii="Times New Roman" w:eastAsia="Times New Roman" w:hAnsi="Times New Roman" w:cs="Times New Roman"/>
        </w:rPr>
        <w:t>5-year</w:t>
      </w:r>
      <w:r w:rsidRPr="44C3D9AD">
        <w:rPr>
          <w:rFonts w:ascii="Times New Roman" w:eastAsia="Times New Roman" w:hAnsi="Times New Roman" w:cs="Times New Roman"/>
        </w:rPr>
        <w:t xml:space="preserve"> growth plan, receive funding, and receive acceleration support.</w:t>
      </w:r>
    </w:p>
    <w:p w14:paraId="70E6E87C" w14:textId="6C86551A" w:rsidR="004E1F96" w:rsidRDefault="004E1F96" w:rsidP="004E1F96">
      <w:pPr>
        <w:spacing w:after="0"/>
        <w:jc w:val="both"/>
        <w:rPr>
          <w:rFonts w:ascii="Times New Roman" w:eastAsia="Times New Roman" w:hAnsi="Times New Roman" w:cs="Times New Roman"/>
          <w:i/>
        </w:rPr>
      </w:pPr>
      <w:r>
        <w:rPr>
          <w:rFonts w:ascii="Times New Roman" w:eastAsia="Times New Roman" w:hAnsi="Times New Roman" w:cs="Times New Roman"/>
          <w:i/>
        </w:rPr>
        <w:t>Meeting Focus: Discuss</w:t>
      </w:r>
      <w:r w:rsidR="00627B16">
        <w:rPr>
          <w:rFonts w:ascii="Times New Roman" w:eastAsia="Times New Roman" w:hAnsi="Times New Roman" w:cs="Times New Roman"/>
          <w:i/>
        </w:rPr>
        <w:t xml:space="preserve"> empowering</w:t>
      </w:r>
      <w:r>
        <w:rPr>
          <w:rFonts w:ascii="Times New Roman" w:eastAsia="Times New Roman" w:hAnsi="Times New Roman" w:cs="Times New Roman"/>
          <w:i/>
        </w:rPr>
        <w:t xml:space="preserve"> strategies to identify and fund</w:t>
      </w:r>
      <w:r w:rsidR="00627B16" w:rsidRPr="00627B16">
        <w:rPr>
          <w:rFonts w:ascii="Times New Roman" w:eastAsia="Times New Roman" w:hAnsi="Times New Roman" w:cs="Times New Roman"/>
          <w:i/>
        </w:rPr>
        <w:t xml:space="preserve"> underserved entrepreneurs </w:t>
      </w:r>
      <w:r w:rsidR="00627B16">
        <w:rPr>
          <w:rFonts w:ascii="Times New Roman" w:eastAsia="Times New Roman" w:hAnsi="Times New Roman" w:cs="Times New Roman"/>
          <w:i/>
        </w:rPr>
        <w:t xml:space="preserve">and </w:t>
      </w:r>
      <w:r>
        <w:rPr>
          <w:rFonts w:ascii="Times New Roman" w:eastAsia="Times New Roman" w:hAnsi="Times New Roman" w:cs="Times New Roman"/>
          <w:i/>
        </w:rPr>
        <w:t>women entrepreneurs in the community.</w:t>
      </w:r>
      <w:r w:rsidR="007643B3">
        <w:rPr>
          <w:rFonts w:ascii="Times New Roman" w:eastAsia="Times New Roman" w:hAnsi="Times New Roman" w:cs="Times New Roman"/>
          <w:i/>
        </w:rPr>
        <w:t xml:space="preserve"> </w:t>
      </w:r>
      <w:r w:rsidR="007643B3" w:rsidRPr="007643B3">
        <w:rPr>
          <w:rFonts w:ascii="Times New Roman" w:eastAsia="Times New Roman" w:hAnsi="Times New Roman" w:cs="Times New Roman"/>
          <w:i/>
        </w:rPr>
        <w:t>Participants will discuss successful models for social innovation, particularly social venture capital, and how these models can be applied to empower women, minorities, and veterans in Saudi Arabia's emerging entrepreneurial ecosystem</w:t>
      </w:r>
      <w:r w:rsidR="007643B3">
        <w:rPr>
          <w:rFonts w:ascii="Times New Roman" w:eastAsia="Times New Roman" w:hAnsi="Times New Roman" w:cs="Times New Roman"/>
          <w:i/>
        </w:rPr>
        <w:t xml:space="preserve">. </w:t>
      </w:r>
    </w:p>
    <w:p w14:paraId="229D76A0" w14:textId="7C0C9A7C" w:rsidR="002C41D6" w:rsidRDefault="002C41D6" w:rsidP="108FCC9D">
      <w:pPr>
        <w:spacing w:after="0"/>
        <w:jc w:val="both"/>
        <w:rPr>
          <w:rFonts w:ascii="Times New Roman" w:eastAsia="Times New Roman" w:hAnsi="Times New Roman" w:cs="Times New Roman"/>
          <w:i/>
          <w:iCs/>
        </w:rPr>
      </w:pPr>
    </w:p>
    <w:p w14:paraId="74E97152" w14:textId="77777777" w:rsidR="004E1F96" w:rsidRDefault="004E1F96" w:rsidP="004E1F96">
      <w:pPr>
        <w:spacing w:after="0"/>
        <w:jc w:val="both"/>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Government Resources</w:t>
      </w:r>
    </w:p>
    <w:p w14:paraId="66CB3D2E" w14:textId="77777777" w:rsidR="004E1F96" w:rsidRDefault="004E1F96" w:rsidP="004E1F96">
      <w:pPr>
        <w:spacing w:after="0"/>
        <w:jc w:val="both"/>
        <w:rPr>
          <w:rFonts w:ascii="Times New Roman" w:eastAsia="Times New Roman" w:hAnsi="Times New Roman" w:cs="Times New Roman"/>
          <w:b/>
          <w:color w:val="FF0000"/>
          <w:u w:val="single"/>
        </w:rPr>
      </w:pPr>
    </w:p>
    <w:p w14:paraId="3AAD521F" w14:textId="77777777" w:rsidR="004E1F96" w:rsidRDefault="67D3AFA9" w:rsidP="108FCC9D">
      <w:pPr>
        <w:spacing w:after="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The City of San Diego’s Economic Development Department</w:t>
      </w:r>
    </w:p>
    <w:p w14:paraId="26344881" w14:textId="77777777" w:rsidR="004E1F96" w:rsidRDefault="00A5699B" w:rsidP="004E1F96">
      <w:pPr>
        <w:spacing w:after="0"/>
        <w:jc w:val="both"/>
        <w:rPr>
          <w:rFonts w:ascii="Times New Roman" w:eastAsia="Times New Roman" w:hAnsi="Times New Roman" w:cs="Times New Roman"/>
          <w:color w:val="1155CC"/>
          <w:u w:val="single"/>
        </w:rPr>
      </w:pPr>
      <w:hyperlink r:id="rId24">
        <w:r w:rsidR="004E1F96">
          <w:rPr>
            <w:rFonts w:ascii="Times New Roman" w:eastAsia="Times New Roman" w:hAnsi="Times New Roman" w:cs="Times New Roman"/>
            <w:color w:val="1155CC"/>
            <w:u w:val="single"/>
          </w:rPr>
          <w:t>https://www.sandiego.gov/economic-development/about/funding</w:t>
        </w:r>
      </w:hyperlink>
    </w:p>
    <w:p w14:paraId="3ECE3D27" w14:textId="278800CB" w:rsidR="004E1F96" w:rsidRDefault="004E1F96" w:rsidP="44C3D9AD">
      <w:pPr>
        <w:spacing w:after="0"/>
        <w:jc w:val="both"/>
        <w:rPr>
          <w:rFonts w:ascii="Times New Roman" w:eastAsia="Times New Roman" w:hAnsi="Times New Roman" w:cs="Times New Roman"/>
          <w:i/>
          <w:iCs/>
        </w:rPr>
      </w:pPr>
      <w:r w:rsidRPr="44C3D9AD">
        <w:rPr>
          <w:rFonts w:ascii="Times New Roman" w:eastAsia="Times New Roman" w:hAnsi="Times New Roman" w:cs="Times New Roman"/>
        </w:rPr>
        <w:t xml:space="preserve">The City of San Diego's Economic Development Department provides valuable resources and support to entrepreneurs and businesses, helping them succeed and contribute to the local economy. The department offers various programs and initiatives, including business development assistance, workforce training, and access to funding opportunities. Two notable examples of their projects include the Business Acceleration Program, which provides tailored support to high-growth startups, and the Small Business Enhancement Program, which offers grants and resources to small businesses for expansion and improvement. Through their initiatives, the Economic Development Department actively supports entrepreneurship, job creation, and economic growth in San </w:t>
      </w:r>
      <w:r w:rsidR="49B62924" w:rsidRPr="44C3D9AD">
        <w:rPr>
          <w:rFonts w:ascii="Times New Roman" w:eastAsia="Times New Roman" w:hAnsi="Times New Roman" w:cs="Times New Roman"/>
        </w:rPr>
        <w:t>Diego. With</w:t>
      </w:r>
      <w:r w:rsidRPr="44C3D9AD">
        <w:rPr>
          <w:rFonts w:ascii="Times New Roman" w:eastAsia="Times New Roman" w:hAnsi="Times New Roman" w:cs="Times New Roman"/>
        </w:rPr>
        <w:t xml:space="preserve"> the goal of promoting economic opportunity for all segments of the population, the City of San Diego leverages public incentives and assistance to foster community revitalization, attract new businesses and encourage investment in local businesses. The City of San Diego not only assists individual businesses but also helps strengthen business organizations and improve business districts throughout San Diego.</w:t>
      </w:r>
    </w:p>
    <w:p w14:paraId="090CD52B" w14:textId="0CB0C92E" w:rsidR="004E1F96" w:rsidRDefault="004E1F96" w:rsidP="004E1F96">
      <w:pPr>
        <w:spacing w:after="0"/>
        <w:jc w:val="both"/>
        <w:rPr>
          <w:rFonts w:ascii="Times New Roman" w:eastAsia="Times New Roman" w:hAnsi="Times New Roman" w:cs="Times New Roman"/>
          <w:i/>
        </w:rPr>
      </w:pPr>
      <w:r>
        <w:rPr>
          <w:rFonts w:ascii="Times New Roman" w:eastAsia="Times New Roman" w:hAnsi="Times New Roman" w:cs="Times New Roman"/>
          <w:i/>
        </w:rPr>
        <w:t xml:space="preserve">Meeting Focus: Learn about the City of San Diego’s economic development programs, such as the Small Business Enhancement Program (SBEP), that aim to retain, </w:t>
      </w:r>
      <w:r w:rsidR="007643B3">
        <w:rPr>
          <w:rFonts w:ascii="Times New Roman" w:eastAsia="Times New Roman" w:hAnsi="Times New Roman" w:cs="Times New Roman"/>
          <w:i/>
        </w:rPr>
        <w:t>attract,</w:t>
      </w:r>
      <w:r>
        <w:rPr>
          <w:rFonts w:ascii="Times New Roman" w:eastAsia="Times New Roman" w:hAnsi="Times New Roman" w:cs="Times New Roman"/>
          <w:i/>
        </w:rPr>
        <w:t xml:space="preserve"> and maintain the types of businesses that contribute positively to the local economy.</w:t>
      </w:r>
      <w:r w:rsidR="007643B3">
        <w:rPr>
          <w:rFonts w:ascii="Times New Roman" w:eastAsia="Times New Roman" w:hAnsi="Times New Roman" w:cs="Times New Roman"/>
          <w:i/>
        </w:rPr>
        <w:t xml:space="preserve"> </w:t>
      </w:r>
      <w:r w:rsidR="007643B3" w:rsidRPr="007643B3">
        <w:rPr>
          <w:rFonts w:ascii="Times New Roman" w:eastAsia="Times New Roman" w:hAnsi="Times New Roman" w:cs="Times New Roman"/>
          <w:i/>
        </w:rPr>
        <w:t>Discussions will explore strategies for effectively leveraging government resources, building collaborative partnerships, and overcoming challenges in promoting civic engagement</w:t>
      </w:r>
      <w:r w:rsidR="007643B3">
        <w:rPr>
          <w:rFonts w:ascii="Times New Roman" w:eastAsia="Times New Roman" w:hAnsi="Times New Roman" w:cs="Times New Roman"/>
          <w:i/>
        </w:rPr>
        <w:t xml:space="preserve"> to </w:t>
      </w:r>
      <w:r w:rsidR="007643B3" w:rsidRPr="007643B3">
        <w:rPr>
          <w:rFonts w:ascii="Times New Roman" w:eastAsia="Times New Roman" w:hAnsi="Times New Roman" w:cs="Times New Roman"/>
          <w:i/>
        </w:rPr>
        <w:t>contribut</w:t>
      </w:r>
      <w:r w:rsidR="007643B3">
        <w:rPr>
          <w:rFonts w:ascii="Times New Roman" w:eastAsia="Times New Roman" w:hAnsi="Times New Roman" w:cs="Times New Roman"/>
          <w:i/>
        </w:rPr>
        <w:t>e</w:t>
      </w:r>
      <w:r w:rsidR="007643B3" w:rsidRPr="007643B3">
        <w:rPr>
          <w:rFonts w:ascii="Times New Roman" w:eastAsia="Times New Roman" w:hAnsi="Times New Roman" w:cs="Times New Roman"/>
          <w:i/>
        </w:rPr>
        <w:t xml:space="preserve"> to the growth of the NGO sector</w:t>
      </w:r>
      <w:r w:rsidR="00004395">
        <w:rPr>
          <w:rFonts w:ascii="Times New Roman" w:eastAsia="Times New Roman" w:hAnsi="Times New Roman" w:cs="Times New Roman"/>
          <w:i/>
        </w:rPr>
        <w:t xml:space="preserve"> </w:t>
      </w:r>
      <w:r w:rsidR="00004395" w:rsidRPr="00004395">
        <w:rPr>
          <w:rFonts w:ascii="Times New Roman" w:eastAsia="Times New Roman" w:hAnsi="Times New Roman" w:cs="Times New Roman"/>
          <w:i/>
        </w:rPr>
        <w:t>and advancing social entrepreneurship efforts.</w:t>
      </w:r>
    </w:p>
    <w:p w14:paraId="4C5A777C" w14:textId="77777777" w:rsidR="004E1F96" w:rsidRDefault="004E1F96" w:rsidP="004E1F96">
      <w:pPr>
        <w:spacing w:after="0"/>
        <w:jc w:val="both"/>
        <w:rPr>
          <w:rFonts w:ascii="Times New Roman" w:eastAsia="Times New Roman" w:hAnsi="Times New Roman" w:cs="Times New Roman"/>
          <w:b/>
          <w:color w:val="FF0000"/>
          <w:u w:val="single"/>
        </w:rPr>
      </w:pPr>
    </w:p>
    <w:p w14:paraId="45A6B7F9" w14:textId="77777777" w:rsidR="004E1F96" w:rsidRDefault="67D3AFA9" w:rsidP="108FCC9D">
      <w:pPr>
        <w:spacing w:after="0"/>
        <w:rPr>
          <w:rFonts w:ascii="Times New Roman" w:eastAsia="Times New Roman" w:hAnsi="Times New Roman" w:cs="Times New Roman"/>
          <w:u w:val="single"/>
        </w:rPr>
      </w:pPr>
      <w:r w:rsidRPr="108FCC9D">
        <w:rPr>
          <w:rFonts w:ascii="Times New Roman" w:eastAsia="Times New Roman" w:hAnsi="Times New Roman" w:cs="Times New Roman"/>
          <w:b/>
          <w:bCs/>
          <w:u w:val="single"/>
        </w:rPr>
        <w:lastRenderedPageBreak/>
        <w:t>U.S Small Business Administration– San Diego District</w:t>
      </w:r>
    </w:p>
    <w:p w14:paraId="27ECA2D3" w14:textId="77777777" w:rsidR="004E1F96" w:rsidRDefault="00A5699B" w:rsidP="004E1F96">
      <w:pPr>
        <w:spacing w:after="0"/>
        <w:rPr>
          <w:rFonts w:ascii="Times New Roman" w:eastAsia="Times New Roman" w:hAnsi="Times New Roman" w:cs="Times New Roman"/>
        </w:rPr>
      </w:pPr>
      <w:hyperlink r:id="rId25">
        <w:r w:rsidR="004E1F96">
          <w:rPr>
            <w:rFonts w:ascii="Times New Roman" w:eastAsia="Times New Roman" w:hAnsi="Times New Roman" w:cs="Times New Roman"/>
            <w:color w:val="1155CC"/>
            <w:u w:val="single"/>
          </w:rPr>
          <w:t>https://www.sba.gov/district/san-diego</w:t>
        </w:r>
      </w:hyperlink>
    </w:p>
    <w:p w14:paraId="3C2F4A8D" w14:textId="77777777" w:rsidR="004E1F96" w:rsidRDefault="00A5699B" w:rsidP="004E1F96">
      <w:pPr>
        <w:spacing w:after="0"/>
        <w:rPr>
          <w:rFonts w:ascii="Times New Roman" w:eastAsia="Times New Roman" w:hAnsi="Times New Roman" w:cs="Times New Roman"/>
        </w:rPr>
      </w:pPr>
      <w:hyperlink r:id="rId26">
        <w:r w:rsidR="004E1F96">
          <w:rPr>
            <w:rFonts w:ascii="Times New Roman" w:eastAsia="Times New Roman" w:hAnsi="Times New Roman" w:cs="Times New Roman"/>
            <w:color w:val="1155CC"/>
            <w:u w:val="single"/>
          </w:rPr>
          <w:t>https://www.sba.gov/funding-programs/loans/microloans</w:t>
        </w:r>
      </w:hyperlink>
    </w:p>
    <w:p w14:paraId="7D4BCB27" w14:textId="77777777" w:rsidR="004E1F96" w:rsidRDefault="004E1F96" w:rsidP="004E1F96">
      <w:pPr>
        <w:spacing w:after="0"/>
        <w:rPr>
          <w:rFonts w:ascii="Times New Roman" w:eastAsia="Times New Roman" w:hAnsi="Times New Roman" w:cs="Times New Roman"/>
        </w:rPr>
      </w:pPr>
      <w:r>
        <w:rPr>
          <w:rFonts w:ascii="Times New Roman" w:eastAsia="Times New Roman" w:hAnsi="Times New Roman" w:cs="Times New Roman"/>
        </w:rPr>
        <w:t>The U.S. Small Business Administration (SBA) - San Diego District plays a crucial role in supporting small businesses in the region. In the past fiscal year, the San Diego District office provided significant support, including over $200 million in loans to small businesses, helping them access the capital needed to start, grow, and expand their ventures. The SBA San Diego District offers a range of programs and services, with a particular emphasis on microlending. They collaborate with local microlenders to provide small loans to entrepreneurs and underserved communities, fostering economic development and job creation. Through their efforts, the SBA San Diego District is instrumental in driving the success of small businesses and fueling economic growth in the community.</w:t>
      </w:r>
    </w:p>
    <w:p w14:paraId="52146EBF" w14:textId="6145040A" w:rsidR="004E1F96" w:rsidRDefault="4C538197" w:rsidP="4C538197">
      <w:pPr>
        <w:spacing w:after="0"/>
        <w:rPr>
          <w:rFonts w:ascii="Times New Roman" w:eastAsia="Times New Roman" w:hAnsi="Times New Roman" w:cs="Times New Roman"/>
          <w:i/>
          <w:iCs/>
        </w:rPr>
      </w:pPr>
      <w:r w:rsidRPr="4C538197">
        <w:rPr>
          <w:rFonts w:ascii="Times New Roman" w:eastAsia="Times New Roman" w:hAnsi="Times New Roman" w:cs="Times New Roman"/>
          <w:i/>
          <w:iCs/>
        </w:rPr>
        <w:t>Meeting Focus: Learn about the SBA's microloan programs and how they have facilitated access to capital for underserved communities and entrepreneurs in San Diego. Through discussions with SBA representatives and local microlenders, attendees will gain insights into the application process, eligibility criteria, and the impact of microloans on business development and economic empowerment.</w:t>
      </w:r>
    </w:p>
    <w:p w14:paraId="7C716735" w14:textId="6145040A" w:rsidR="4C538197" w:rsidRPr="00A5699B" w:rsidRDefault="4C538197" w:rsidP="4C538197">
      <w:pPr>
        <w:spacing w:after="0"/>
        <w:jc w:val="both"/>
        <w:rPr>
          <w:rFonts w:ascii="Times New Roman" w:eastAsia="Times New Roman" w:hAnsi="Times New Roman" w:cs="Times New Roman"/>
          <w:b/>
          <w:bCs/>
          <w:color w:val="FF0000"/>
          <w:u w:val="single"/>
        </w:rPr>
      </w:pPr>
    </w:p>
    <w:p w14:paraId="68988EE0" w14:textId="77777777" w:rsidR="002C41D6" w:rsidRPr="00A216A2" w:rsidRDefault="002C41D6" w:rsidP="002C41D6">
      <w:pPr>
        <w:spacing w:after="0"/>
        <w:jc w:val="both"/>
        <w:rPr>
          <w:rFonts w:ascii="Times New Roman" w:eastAsia="Times New Roman" w:hAnsi="Times New Roman" w:cs="Times New Roman"/>
          <w:b/>
          <w:color w:val="FF0000"/>
          <w:u w:val="single"/>
          <w:lang w:val="fr-FR"/>
        </w:rPr>
      </w:pPr>
      <w:proofErr w:type="spellStart"/>
      <w:r w:rsidRPr="00A216A2">
        <w:rPr>
          <w:rFonts w:ascii="Times New Roman" w:eastAsia="Times New Roman" w:hAnsi="Times New Roman" w:cs="Times New Roman"/>
          <w:b/>
          <w:color w:val="FF0000"/>
          <w:u w:val="single"/>
          <w:lang w:val="fr-FR"/>
        </w:rPr>
        <w:t>Non-profit</w:t>
      </w:r>
      <w:proofErr w:type="spellEnd"/>
      <w:r w:rsidRPr="00A216A2">
        <w:rPr>
          <w:rFonts w:ascii="Times New Roman" w:eastAsia="Times New Roman" w:hAnsi="Times New Roman" w:cs="Times New Roman"/>
          <w:b/>
          <w:color w:val="FF0000"/>
          <w:u w:val="single"/>
          <w:lang w:val="fr-FR"/>
        </w:rPr>
        <w:t xml:space="preserve"> </w:t>
      </w:r>
      <w:proofErr w:type="spellStart"/>
      <w:r w:rsidRPr="00A216A2">
        <w:rPr>
          <w:rFonts w:ascii="Times New Roman" w:eastAsia="Times New Roman" w:hAnsi="Times New Roman" w:cs="Times New Roman"/>
          <w:b/>
          <w:color w:val="FF0000"/>
          <w:u w:val="single"/>
          <w:lang w:val="fr-FR"/>
        </w:rPr>
        <w:t>Resources</w:t>
      </w:r>
      <w:proofErr w:type="spellEnd"/>
    </w:p>
    <w:p w14:paraId="3FAE22EF" w14:textId="77777777" w:rsidR="002C41D6" w:rsidRPr="00A216A2" w:rsidRDefault="002C41D6" w:rsidP="002C41D6">
      <w:pPr>
        <w:spacing w:after="0"/>
        <w:jc w:val="both"/>
        <w:rPr>
          <w:rFonts w:ascii="Times New Roman" w:eastAsia="Times New Roman" w:hAnsi="Times New Roman" w:cs="Times New Roman"/>
          <w:b/>
          <w:color w:val="FF0000"/>
          <w:u w:val="single"/>
          <w:lang w:val="fr-FR"/>
        </w:rPr>
      </w:pPr>
    </w:p>
    <w:p w14:paraId="167EF275" w14:textId="77777777" w:rsidR="002C41D6" w:rsidRPr="00A216A2" w:rsidRDefault="6926D052" w:rsidP="108FCC9D">
      <w:pPr>
        <w:spacing w:after="0"/>
        <w:rPr>
          <w:rFonts w:ascii="Times New Roman" w:eastAsia="Times New Roman" w:hAnsi="Times New Roman" w:cs="Times New Roman"/>
          <w:b/>
          <w:bCs/>
          <w:u w:val="single"/>
          <w:lang w:val="fr-FR"/>
        </w:rPr>
      </w:pPr>
      <w:r w:rsidRPr="108FCC9D">
        <w:rPr>
          <w:rFonts w:ascii="Times New Roman" w:eastAsia="Times New Roman" w:hAnsi="Times New Roman" w:cs="Times New Roman"/>
          <w:b/>
          <w:bCs/>
          <w:u w:val="single"/>
          <w:lang w:val="fr-FR"/>
        </w:rPr>
        <w:t>San Diego Entrepreneurs Exchange</w:t>
      </w:r>
    </w:p>
    <w:p w14:paraId="1F283EDC" w14:textId="77777777" w:rsidR="002C41D6" w:rsidRDefault="00A5699B" w:rsidP="002C41D6">
      <w:pPr>
        <w:spacing w:after="0"/>
        <w:rPr>
          <w:rFonts w:ascii="Times New Roman" w:eastAsia="Times New Roman" w:hAnsi="Times New Roman" w:cs="Times New Roman"/>
        </w:rPr>
      </w:pPr>
      <w:hyperlink r:id="rId27">
        <w:r w:rsidR="002C41D6">
          <w:rPr>
            <w:rFonts w:ascii="Times New Roman" w:eastAsia="Times New Roman" w:hAnsi="Times New Roman" w:cs="Times New Roman"/>
            <w:color w:val="1155CC"/>
            <w:u w:val="single"/>
          </w:rPr>
          <w:t>https://www.sdentrepreneurs.org/</w:t>
        </w:r>
      </w:hyperlink>
    </w:p>
    <w:p w14:paraId="660034EB" w14:textId="00293F25" w:rsidR="002C41D6" w:rsidRDefault="002C41D6" w:rsidP="002C41D6">
      <w:pPr>
        <w:spacing w:after="0"/>
        <w:rPr>
          <w:rFonts w:ascii="Times New Roman" w:eastAsia="Times New Roman" w:hAnsi="Times New Roman" w:cs="Times New Roman"/>
        </w:rPr>
      </w:pPr>
      <w:r>
        <w:rPr>
          <w:rFonts w:ascii="Times New Roman" w:eastAsia="Times New Roman" w:hAnsi="Times New Roman" w:cs="Times New Roman"/>
        </w:rPr>
        <w:t xml:space="preserve">The San Diego Entrepreneurs Exchange (SDEE) is a nonprofit 501(c)(3) organization run by local entrepreneurs for entrepreneurs and pre-entrepreneurs interested in Life Sciences, Biotech, Pharma, Medical Devices, </w:t>
      </w:r>
      <w:r w:rsidR="00004395">
        <w:rPr>
          <w:rFonts w:ascii="Times New Roman" w:eastAsia="Times New Roman" w:hAnsi="Times New Roman" w:cs="Times New Roman"/>
        </w:rPr>
        <w:t>Tech,</w:t>
      </w:r>
      <w:r>
        <w:rPr>
          <w:rFonts w:ascii="Times New Roman" w:eastAsia="Times New Roman" w:hAnsi="Times New Roman" w:cs="Times New Roman"/>
        </w:rPr>
        <w:t xml:space="preserve"> and Alternative Energy. SDEE was founded to provide a voice and resources for </w:t>
      </w:r>
      <w:r w:rsidR="00004395">
        <w:rPr>
          <w:rFonts w:ascii="Times New Roman" w:eastAsia="Times New Roman" w:hAnsi="Times New Roman" w:cs="Times New Roman"/>
        </w:rPr>
        <w:t>early-stage</w:t>
      </w:r>
      <w:r>
        <w:rPr>
          <w:rFonts w:ascii="Times New Roman" w:eastAsia="Times New Roman" w:hAnsi="Times New Roman" w:cs="Times New Roman"/>
        </w:rPr>
        <w:t xml:space="preserve"> startups, to encourage new entrepreneurs, and sponsor networking and educational services to help develop skills necessary to bring new businesses and funding to the San Diego area.</w:t>
      </w:r>
    </w:p>
    <w:p w14:paraId="287B14D3" w14:textId="514280FB" w:rsidR="002C41D6" w:rsidRDefault="6926D052" w:rsidP="108FCC9D">
      <w:pPr>
        <w:spacing w:after="0"/>
        <w:rPr>
          <w:rFonts w:ascii="Times New Roman" w:eastAsia="Times New Roman" w:hAnsi="Times New Roman" w:cs="Times New Roman"/>
          <w:i/>
          <w:iCs/>
        </w:rPr>
      </w:pPr>
      <w:r w:rsidRPr="108FCC9D">
        <w:rPr>
          <w:rFonts w:ascii="Times New Roman" w:eastAsia="Times New Roman" w:hAnsi="Times New Roman" w:cs="Times New Roman"/>
          <w:i/>
          <w:iCs/>
        </w:rPr>
        <w:t>Meeting Focus: Discussion of how SDEE leverages its resources and community to encourage and support entrepreneurship in San Diego.</w:t>
      </w:r>
      <w:r w:rsidR="02909FB5">
        <w:t xml:space="preserve"> </w:t>
      </w:r>
      <w:r w:rsidR="02909FB5" w:rsidRPr="108FCC9D">
        <w:rPr>
          <w:rFonts w:ascii="Times New Roman" w:eastAsia="Times New Roman" w:hAnsi="Times New Roman" w:cs="Times New Roman"/>
          <w:i/>
          <w:iCs/>
        </w:rPr>
        <w:t>By bringing together the entrepreneurial expertise of SDEE members and participants this meeting aims to foster cross-cultural learning, collaboration, and mutual empowerment in driving positive social change and economic growth.</w:t>
      </w:r>
    </w:p>
    <w:p w14:paraId="7460A625" w14:textId="495B189A" w:rsidR="108FCC9D" w:rsidRDefault="108FCC9D" w:rsidP="108FCC9D">
      <w:pPr>
        <w:spacing w:after="0"/>
        <w:rPr>
          <w:rFonts w:ascii="Times New Roman" w:eastAsia="Times New Roman" w:hAnsi="Times New Roman" w:cs="Times New Roman"/>
          <w:i/>
          <w:iCs/>
        </w:rPr>
      </w:pPr>
    </w:p>
    <w:p w14:paraId="14DA9C20" w14:textId="77777777" w:rsidR="002C41D6" w:rsidRDefault="6926D052"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Connect</w:t>
      </w:r>
    </w:p>
    <w:p w14:paraId="21A43751" w14:textId="77777777" w:rsidR="002C41D6" w:rsidRDefault="00A5699B" w:rsidP="002C41D6">
      <w:pPr>
        <w:spacing w:after="0"/>
        <w:rPr>
          <w:rFonts w:ascii="Times New Roman" w:eastAsia="Times New Roman" w:hAnsi="Times New Roman" w:cs="Times New Roman"/>
        </w:rPr>
      </w:pPr>
      <w:hyperlink r:id="rId28">
        <w:r w:rsidR="002C41D6">
          <w:rPr>
            <w:rFonts w:ascii="Times New Roman" w:eastAsia="Times New Roman" w:hAnsi="Times New Roman" w:cs="Times New Roman"/>
            <w:color w:val="1155CC"/>
            <w:u w:val="single"/>
          </w:rPr>
          <w:t>https://www.connect.org/</w:t>
        </w:r>
      </w:hyperlink>
    </w:p>
    <w:p w14:paraId="33EAE10A" w14:textId="25562D0F" w:rsidR="002C41D6" w:rsidRDefault="002C41D6" w:rsidP="002C41D6">
      <w:pPr>
        <w:spacing w:after="0"/>
        <w:rPr>
          <w:rFonts w:ascii="Times New Roman" w:eastAsia="Times New Roman" w:hAnsi="Times New Roman" w:cs="Times New Roman"/>
        </w:rPr>
      </w:pPr>
      <w:r w:rsidRPr="44C3D9AD">
        <w:rPr>
          <w:rFonts w:ascii="Times New Roman" w:eastAsia="Times New Roman" w:hAnsi="Times New Roman" w:cs="Times New Roman"/>
        </w:rPr>
        <w:t xml:space="preserve">Connect is a non-profit organization that has assisted in the formation and development of more than 3,000 companies in the San Diego </w:t>
      </w:r>
      <w:r w:rsidR="0032145D" w:rsidRPr="44C3D9AD">
        <w:rPr>
          <w:rFonts w:ascii="Times New Roman" w:eastAsia="Times New Roman" w:hAnsi="Times New Roman" w:cs="Times New Roman"/>
        </w:rPr>
        <w:t>region and</w:t>
      </w:r>
      <w:r w:rsidRPr="44C3D9AD">
        <w:rPr>
          <w:rFonts w:ascii="Times New Roman" w:eastAsia="Times New Roman" w:hAnsi="Times New Roman" w:cs="Times New Roman"/>
        </w:rPr>
        <w:t xml:space="preserve"> is widely regarded as one of the world’s most successful organizations linking inventors and entrepreneurs with the resources they need for commercialization of innovative products in high tech and life sciences. </w:t>
      </w:r>
      <w:r w:rsidR="52FEF1FC" w:rsidRPr="44C3D9AD">
        <w:rPr>
          <w:rFonts w:ascii="Times New Roman" w:eastAsia="Times New Roman" w:hAnsi="Times New Roman" w:cs="Times New Roman"/>
        </w:rPr>
        <w:t>The program has been modeled in over 50 regions worldwide.</w:t>
      </w:r>
      <w:r w:rsidRPr="44C3D9AD">
        <w:rPr>
          <w:rFonts w:ascii="Times New Roman" w:eastAsia="Times New Roman" w:hAnsi="Times New Roman" w:cs="Times New Roman"/>
        </w:rPr>
        <w:t xml:space="preserve"> In 2019, Connect and San Diego Venture Group merged, combining the deep histories and wide successes of each organization to create a powerhouse of resources such as mentorship, education, and capital for quality companies.</w:t>
      </w:r>
    </w:p>
    <w:p w14:paraId="54C80277" w14:textId="0472F649" w:rsidR="002C41D6" w:rsidRDefault="002C41D6" w:rsidP="002C41D6">
      <w:pPr>
        <w:spacing w:after="0"/>
        <w:rPr>
          <w:rFonts w:ascii="Times New Roman" w:eastAsia="Times New Roman" w:hAnsi="Times New Roman" w:cs="Times New Roman"/>
          <w:i/>
        </w:rPr>
      </w:pPr>
      <w:r>
        <w:rPr>
          <w:rFonts w:ascii="Times New Roman" w:eastAsia="Times New Roman" w:hAnsi="Times New Roman" w:cs="Times New Roman"/>
          <w:i/>
        </w:rPr>
        <w:t>Meeting Focus: Examine how Connect</w:t>
      </w:r>
      <w:r w:rsidR="00FC0EFF">
        <w:t xml:space="preserve">, </w:t>
      </w:r>
      <w:r w:rsidR="00FC0EFF" w:rsidRPr="00FC0EFF">
        <w:rPr>
          <w:rFonts w:ascii="Times New Roman" w:eastAsia="Times New Roman" w:hAnsi="Times New Roman" w:cs="Times New Roman"/>
          <w:i/>
        </w:rPr>
        <w:t xml:space="preserve">a successful non-profit organization in San Diego, has facilitated the formation and development of thousands of companies, particularly in high-tech and life sciences </w:t>
      </w:r>
      <w:r w:rsidR="006F5490" w:rsidRPr="00FC0EFF">
        <w:rPr>
          <w:rFonts w:ascii="Times New Roman" w:eastAsia="Times New Roman" w:hAnsi="Times New Roman" w:cs="Times New Roman"/>
          <w:i/>
        </w:rPr>
        <w:t>sectors</w:t>
      </w:r>
      <w:r w:rsidR="006F5490">
        <w:rPr>
          <w:rFonts w:ascii="Times New Roman" w:eastAsia="Times New Roman" w:hAnsi="Times New Roman" w:cs="Times New Roman"/>
          <w:i/>
        </w:rPr>
        <w:t xml:space="preserve"> through </w:t>
      </w:r>
      <w:r w:rsidR="006F5490" w:rsidRPr="006F5490">
        <w:rPr>
          <w:rFonts w:ascii="Times New Roman" w:eastAsia="Times New Roman" w:hAnsi="Times New Roman" w:cs="Times New Roman"/>
          <w:i/>
        </w:rPr>
        <w:t>key components</w:t>
      </w:r>
      <w:r w:rsidR="006F5490" w:rsidRPr="006F5490">
        <w:t xml:space="preserve"> </w:t>
      </w:r>
      <w:r w:rsidR="006F5490" w:rsidRPr="006F5490">
        <w:rPr>
          <w:rFonts w:ascii="Times New Roman" w:eastAsia="Times New Roman" w:hAnsi="Times New Roman" w:cs="Times New Roman"/>
          <w:i/>
        </w:rPr>
        <w:t>including mentorship, education, and access to capital</w:t>
      </w:r>
      <w:r w:rsidR="00FC0EFF" w:rsidRPr="00FC0EFF">
        <w:rPr>
          <w:rFonts w:ascii="Times New Roman" w:eastAsia="Times New Roman" w:hAnsi="Times New Roman" w:cs="Times New Roman"/>
          <w:i/>
        </w:rPr>
        <w:t xml:space="preserve">. </w:t>
      </w:r>
      <w:r w:rsidR="006F5490">
        <w:rPr>
          <w:rFonts w:ascii="Times New Roman" w:eastAsia="Times New Roman" w:hAnsi="Times New Roman" w:cs="Times New Roman"/>
          <w:i/>
        </w:rPr>
        <w:t xml:space="preserve">While also </w:t>
      </w:r>
      <w:r w:rsidR="006F5490" w:rsidRPr="006F5490">
        <w:rPr>
          <w:rFonts w:ascii="Times New Roman" w:eastAsia="Times New Roman" w:hAnsi="Times New Roman" w:cs="Times New Roman"/>
          <w:i/>
        </w:rPr>
        <w:t>provide a platform for networking and collaboration, enabling participants to exchange ideas, share best practices, and forge partnerships to advance the mission of increasing space for civil society and promoting social innovation in Saudi Arabia.</w:t>
      </w:r>
      <w:r>
        <w:rPr>
          <w:rFonts w:ascii="Times New Roman" w:eastAsia="Times New Roman" w:hAnsi="Times New Roman" w:cs="Times New Roman"/>
          <w:i/>
        </w:rPr>
        <w:t xml:space="preserve"> </w:t>
      </w:r>
    </w:p>
    <w:p w14:paraId="18137429" w14:textId="77777777" w:rsidR="002C41D6" w:rsidRDefault="002C41D6" w:rsidP="002C41D6">
      <w:pPr>
        <w:spacing w:after="0"/>
        <w:rPr>
          <w:rFonts w:ascii="Times New Roman" w:eastAsia="Times New Roman" w:hAnsi="Times New Roman" w:cs="Times New Roman"/>
        </w:rPr>
      </w:pPr>
    </w:p>
    <w:p w14:paraId="3D5C1612" w14:textId="77777777" w:rsidR="002C41D6" w:rsidRDefault="6926D052" w:rsidP="108FCC9D">
      <w:pPr>
        <w:spacing w:after="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San Diego Regional Economic Development Corporation (EDC)</w:t>
      </w:r>
    </w:p>
    <w:p w14:paraId="10C78DD4" w14:textId="77777777" w:rsidR="002C41D6" w:rsidRDefault="00A5699B" w:rsidP="002C41D6">
      <w:pPr>
        <w:spacing w:after="0"/>
        <w:jc w:val="both"/>
        <w:rPr>
          <w:rFonts w:ascii="Times New Roman" w:eastAsia="Times New Roman" w:hAnsi="Times New Roman" w:cs="Times New Roman"/>
          <w:u w:val="single"/>
        </w:rPr>
      </w:pPr>
      <w:hyperlink r:id="rId29">
        <w:r w:rsidR="002C41D6">
          <w:rPr>
            <w:rFonts w:ascii="Times New Roman" w:eastAsia="Times New Roman" w:hAnsi="Times New Roman" w:cs="Times New Roman"/>
            <w:color w:val="1155CC"/>
            <w:u w:val="single"/>
          </w:rPr>
          <w:t>https://www.sandiegobusiness.org/about-edc/</w:t>
        </w:r>
      </w:hyperlink>
      <w:r w:rsidR="002C41D6">
        <w:rPr>
          <w:rFonts w:ascii="Times New Roman" w:eastAsia="Times New Roman" w:hAnsi="Times New Roman" w:cs="Times New Roman"/>
          <w:u w:val="single"/>
        </w:rPr>
        <w:t xml:space="preserve"> </w:t>
      </w:r>
    </w:p>
    <w:p w14:paraId="5298B6F6" w14:textId="712D042F" w:rsidR="002C41D6" w:rsidRDefault="002C41D6" w:rsidP="44C3D9AD">
      <w:pPr>
        <w:spacing w:after="0"/>
        <w:jc w:val="both"/>
        <w:rPr>
          <w:rFonts w:ascii="Times New Roman" w:eastAsia="Times New Roman" w:hAnsi="Times New Roman" w:cs="Times New Roman"/>
          <w:i/>
          <w:iCs/>
        </w:rPr>
      </w:pPr>
      <w:r w:rsidRPr="44C3D9AD">
        <w:rPr>
          <w:rFonts w:ascii="Times New Roman" w:eastAsia="Times New Roman" w:hAnsi="Times New Roman" w:cs="Times New Roman"/>
        </w:rPr>
        <w:t xml:space="preserve">The San Diego Regional Economic Development Corporation (EDC) is an </w:t>
      </w:r>
      <w:r w:rsidR="051866CC" w:rsidRPr="44C3D9AD">
        <w:rPr>
          <w:rFonts w:ascii="Times New Roman" w:eastAsia="Times New Roman" w:hAnsi="Times New Roman" w:cs="Times New Roman"/>
        </w:rPr>
        <w:t>independently funded</w:t>
      </w:r>
      <w:r w:rsidRPr="44C3D9AD">
        <w:rPr>
          <w:rFonts w:ascii="Times New Roman" w:eastAsia="Times New Roman" w:hAnsi="Times New Roman" w:cs="Times New Roman"/>
        </w:rPr>
        <w:t xml:space="preserve"> economic development organization that mobilizes business, government, and civic leaders around an inclusive economic development strategy </w:t>
      </w:r>
      <w:proofErr w:type="gramStart"/>
      <w:r w:rsidRPr="44C3D9AD">
        <w:rPr>
          <w:rFonts w:ascii="Times New Roman" w:eastAsia="Times New Roman" w:hAnsi="Times New Roman" w:cs="Times New Roman"/>
        </w:rPr>
        <w:t>in order to</w:t>
      </w:r>
      <w:proofErr w:type="gramEnd"/>
      <w:r w:rsidRPr="44C3D9AD">
        <w:rPr>
          <w:rFonts w:ascii="Times New Roman" w:eastAsia="Times New Roman" w:hAnsi="Times New Roman" w:cs="Times New Roman"/>
        </w:rPr>
        <w:t xml:space="preserve"> connect data to decision making, maximize regional prosperity, enhance global competitiveness, and position San Diego effectively for investment and talent. The EDC provides resources, data analysis, and strategic insights to help </w:t>
      </w:r>
      <w:r w:rsidRPr="44C3D9AD">
        <w:rPr>
          <w:rFonts w:ascii="Times New Roman" w:eastAsia="Times New Roman" w:hAnsi="Times New Roman" w:cs="Times New Roman"/>
        </w:rPr>
        <w:lastRenderedPageBreak/>
        <w:t xml:space="preserve">businesses make informed decisions and navigate the local business landscape. They also engage in advocacy efforts to shape policies that promote economic development and create a favorable business environment. </w:t>
      </w:r>
    </w:p>
    <w:p w14:paraId="689D78CF" w14:textId="75558939" w:rsidR="6926D052" w:rsidRDefault="6926D052" w:rsidP="108FCC9D">
      <w:pPr>
        <w:spacing w:after="0"/>
        <w:jc w:val="both"/>
        <w:rPr>
          <w:rFonts w:ascii="Times New Roman" w:eastAsia="Times New Roman" w:hAnsi="Times New Roman" w:cs="Times New Roman"/>
          <w:i/>
          <w:iCs/>
        </w:rPr>
      </w:pPr>
      <w:r w:rsidRPr="108FCC9D">
        <w:rPr>
          <w:rFonts w:ascii="Times New Roman" w:eastAsia="Times New Roman" w:hAnsi="Times New Roman" w:cs="Times New Roman"/>
          <w:i/>
          <w:iCs/>
        </w:rPr>
        <w:t>Meeting Focus:</w:t>
      </w:r>
      <w:r w:rsidR="3A58D4D5" w:rsidRPr="108FCC9D">
        <w:rPr>
          <w:rFonts w:ascii="Times New Roman" w:eastAsia="Times New Roman" w:hAnsi="Times New Roman" w:cs="Times New Roman"/>
          <w:i/>
          <w:iCs/>
        </w:rPr>
        <w:t xml:space="preserve"> </w:t>
      </w:r>
      <w:r w:rsidRPr="108FCC9D">
        <w:rPr>
          <w:rFonts w:ascii="Times New Roman" w:eastAsia="Times New Roman" w:hAnsi="Times New Roman" w:cs="Times New Roman"/>
          <w:i/>
          <w:iCs/>
        </w:rPr>
        <w:t xml:space="preserve">Meet with the San Diego Regional Economic Development Corporation to </w:t>
      </w:r>
      <w:r w:rsidR="62E4D457" w:rsidRPr="108FCC9D">
        <w:rPr>
          <w:rFonts w:ascii="Times New Roman" w:eastAsia="Times New Roman" w:hAnsi="Times New Roman" w:cs="Times New Roman"/>
          <w:i/>
          <w:iCs/>
        </w:rPr>
        <w:t>examen the role of economic development strategies in supporting social entrepreneurship and fostering inclusive growth. L</w:t>
      </w:r>
      <w:r w:rsidRPr="108FCC9D">
        <w:rPr>
          <w:rFonts w:ascii="Times New Roman" w:eastAsia="Times New Roman" w:hAnsi="Times New Roman" w:cs="Times New Roman"/>
          <w:i/>
          <w:iCs/>
        </w:rPr>
        <w:t xml:space="preserve">earn about the importance of tax incentives in attracting and retaining </w:t>
      </w:r>
      <w:r w:rsidR="62E4D457" w:rsidRPr="108FCC9D">
        <w:rPr>
          <w:rFonts w:ascii="Times New Roman" w:eastAsia="Times New Roman" w:hAnsi="Times New Roman" w:cs="Times New Roman"/>
          <w:i/>
          <w:iCs/>
        </w:rPr>
        <w:t>businesses and</w:t>
      </w:r>
      <w:r w:rsidRPr="108FCC9D">
        <w:rPr>
          <w:rFonts w:ascii="Times New Roman" w:eastAsia="Times New Roman" w:hAnsi="Times New Roman" w:cs="Times New Roman"/>
          <w:i/>
          <w:iCs/>
        </w:rPr>
        <w:t xml:space="preserve"> creating job opportunitie</w:t>
      </w:r>
      <w:r w:rsidR="62E4D457" w:rsidRPr="108FCC9D">
        <w:rPr>
          <w:rFonts w:ascii="Times New Roman" w:eastAsia="Times New Roman" w:hAnsi="Times New Roman" w:cs="Times New Roman"/>
          <w:i/>
          <w:iCs/>
        </w:rPr>
        <w:t>s.</w:t>
      </w:r>
      <w:r w:rsidR="62E4D457">
        <w:t xml:space="preserve"> </w:t>
      </w:r>
      <w:r w:rsidR="62E4D457" w:rsidRPr="108FCC9D">
        <w:rPr>
          <w:rFonts w:ascii="Times New Roman" w:eastAsia="Times New Roman" w:hAnsi="Times New Roman" w:cs="Times New Roman"/>
          <w:i/>
          <w:iCs/>
        </w:rPr>
        <w:t xml:space="preserve">Explore potential collaborative opportunities to drive inclusive economic growth. </w:t>
      </w:r>
    </w:p>
    <w:p w14:paraId="451A0A21" w14:textId="401C5064" w:rsidR="108FCC9D" w:rsidRDefault="108FCC9D" w:rsidP="108FCC9D">
      <w:pPr>
        <w:spacing w:after="0"/>
        <w:jc w:val="both"/>
        <w:rPr>
          <w:rFonts w:ascii="Times New Roman" w:eastAsia="Times New Roman" w:hAnsi="Times New Roman" w:cs="Times New Roman"/>
          <w:i/>
          <w:iCs/>
        </w:rPr>
      </w:pPr>
    </w:p>
    <w:p w14:paraId="5AADEDD7" w14:textId="77777777" w:rsidR="002C41D6" w:rsidRDefault="6926D052" w:rsidP="108FCC9D">
      <w:pPr>
        <w:spacing w:after="0"/>
        <w:jc w:val="both"/>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 xml:space="preserve">Kitchens for Good </w:t>
      </w:r>
    </w:p>
    <w:p w14:paraId="5D8A4684" w14:textId="77777777" w:rsidR="002C41D6" w:rsidRDefault="00A5699B" w:rsidP="002C41D6">
      <w:pPr>
        <w:spacing w:after="0"/>
        <w:jc w:val="both"/>
        <w:rPr>
          <w:rFonts w:ascii="Times New Roman" w:eastAsia="Times New Roman" w:hAnsi="Times New Roman" w:cs="Times New Roman"/>
          <w:i/>
        </w:rPr>
      </w:pPr>
      <w:hyperlink r:id="rId30">
        <w:r w:rsidR="002C41D6">
          <w:rPr>
            <w:rFonts w:ascii="Times New Roman" w:eastAsia="Times New Roman" w:hAnsi="Times New Roman" w:cs="Times New Roman"/>
            <w:color w:val="1155CC"/>
            <w:u w:val="single"/>
          </w:rPr>
          <w:t>http://kitchensforgood.org</w:t>
        </w:r>
      </w:hyperlink>
    </w:p>
    <w:p w14:paraId="1CC027FF" w14:textId="51FDD015" w:rsidR="002C41D6" w:rsidRDefault="002C41D6" w:rsidP="002C41D6">
      <w:pPr>
        <w:spacing w:after="0"/>
        <w:jc w:val="both"/>
        <w:rPr>
          <w:rFonts w:ascii="Times New Roman" w:eastAsia="Times New Roman" w:hAnsi="Times New Roman" w:cs="Times New Roman"/>
        </w:rPr>
      </w:pPr>
      <w:r w:rsidRPr="44C3D9AD">
        <w:rPr>
          <w:rFonts w:ascii="Times New Roman" w:eastAsia="Times New Roman" w:hAnsi="Times New Roman" w:cs="Times New Roman"/>
        </w:rPr>
        <w:t xml:space="preserve">Kitchens for Good is a 501(c)(3) and social enterprise with the mission to break the cycles of food waste, hunger, and poverty through innovative solutions in workforce training, healthy food production, and social enterprise. Kitchens for Good rescues surplus and cosmetically imperfect food from wholesalers and </w:t>
      </w:r>
      <w:r w:rsidR="42956861" w:rsidRPr="44C3D9AD">
        <w:rPr>
          <w:rFonts w:ascii="Times New Roman" w:eastAsia="Times New Roman" w:hAnsi="Times New Roman" w:cs="Times New Roman"/>
        </w:rPr>
        <w:t>farmers and</w:t>
      </w:r>
      <w:r w:rsidRPr="44C3D9AD">
        <w:rPr>
          <w:rFonts w:ascii="Times New Roman" w:eastAsia="Times New Roman" w:hAnsi="Times New Roman" w:cs="Times New Roman"/>
        </w:rPr>
        <w:t xml:space="preserve"> engages students in a culinary apprenticeship program. Through the power of kitchens and cooking, their students transform their lives from one of addiction, incarceration, homelessness, and unemployment, to lives of stability, employment, and a brighter future. </w:t>
      </w:r>
    </w:p>
    <w:p w14:paraId="12CB26A6" w14:textId="5296DB17" w:rsidR="002C41D6" w:rsidRDefault="002C41D6" w:rsidP="002C41D6">
      <w:pPr>
        <w:spacing w:after="0"/>
        <w:jc w:val="both"/>
        <w:rPr>
          <w:rFonts w:ascii="Times New Roman" w:eastAsia="Times New Roman" w:hAnsi="Times New Roman" w:cs="Times New Roman"/>
          <w:i/>
        </w:rPr>
      </w:pPr>
      <w:r>
        <w:rPr>
          <w:rFonts w:ascii="Times New Roman" w:eastAsia="Times New Roman" w:hAnsi="Times New Roman" w:cs="Times New Roman"/>
          <w:i/>
        </w:rPr>
        <w:t xml:space="preserve">Meeting Focus: Explore Kitchen for Good’s innovative social enterprise </w:t>
      </w:r>
      <w:r w:rsidR="005971DB">
        <w:rPr>
          <w:rFonts w:ascii="Times New Roman" w:eastAsia="Times New Roman" w:hAnsi="Times New Roman" w:cs="Times New Roman"/>
          <w:i/>
        </w:rPr>
        <w:t>models,</w:t>
      </w:r>
      <w:r>
        <w:rPr>
          <w:rFonts w:ascii="Times New Roman" w:eastAsia="Times New Roman" w:hAnsi="Times New Roman" w:cs="Times New Roman"/>
          <w:i/>
        </w:rPr>
        <w:t xml:space="preserve"> such as their program called ‘Project Launch’, their apprenticeship programs for individuals with significantly high unemployment rates.</w:t>
      </w:r>
      <w:r w:rsidR="005971DB">
        <w:rPr>
          <w:rFonts w:ascii="Times New Roman" w:eastAsia="Times New Roman" w:hAnsi="Times New Roman" w:cs="Times New Roman"/>
          <w:i/>
        </w:rPr>
        <w:t xml:space="preserve"> Aiming to </w:t>
      </w:r>
      <w:r w:rsidR="005971DB" w:rsidRPr="005971DB">
        <w:rPr>
          <w:rFonts w:ascii="Times New Roman" w:eastAsia="Times New Roman" w:hAnsi="Times New Roman" w:cs="Times New Roman"/>
          <w:i/>
        </w:rPr>
        <w:t>inspire and empower participants to explore innovative and sustainable solutions</w:t>
      </w:r>
      <w:r w:rsidR="005971DB">
        <w:rPr>
          <w:rFonts w:ascii="Times New Roman" w:eastAsia="Times New Roman" w:hAnsi="Times New Roman" w:cs="Times New Roman"/>
          <w:i/>
        </w:rPr>
        <w:t xml:space="preserve"> to drive </w:t>
      </w:r>
      <w:r w:rsidR="005971DB" w:rsidRPr="005971DB">
        <w:rPr>
          <w:rFonts w:ascii="Times New Roman" w:eastAsia="Times New Roman" w:hAnsi="Times New Roman" w:cs="Times New Roman"/>
          <w:i/>
        </w:rPr>
        <w:t xml:space="preserve">positive social change and environmental </w:t>
      </w:r>
      <w:r w:rsidR="005971DB">
        <w:rPr>
          <w:rFonts w:ascii="Times New Roman" w:eastAsia="Times New Roman" w:hAnsi="Times New Roman" w:cs="Times New Roman"/>
          <w:i/>
        </w:rPr>
        <w:t xml:space="preserve">care. </w:t>
      </w:r>
    </w:p>
    <w:p w14:paraId="16966CF3" w14:textId="77777777" w:rsidR="002C41D6" w:rsidRDefault="002C41D6" w:rsidP="002C41D6">
      <w:pPr>
        <w:spacing w:after="0"/>
        <w:rPr>
          <w:rFonts w:ascii="Times New Roman" w:eastAsia="Times New Roman" w:hAnsi="Times New Roman" w:cs="Times New Roman"/>
        </w:rPr>
      </w:pPr>
    </w:p>
    <w:p w14:paraId="23DE5410" w14:textId="77777777" w:rsidR="002C41D6" w:rsidRDefault="6926D052"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North San Diego Business Chamber</w:t>
      </w:r>
    </w:p>
    <w:p w14:paraId="234B9C9E" w14:textId="77777777" w:rsidR="002C41D6" w:rsidRDefault="00A5699B" w:rsidP="002C41D6">
      <w:pPr>
        <w:spacing w:after="0"/>
        <w:rPr>
          <w:rFonts w:ascii="Times New Roman" w:eastAsia="Times New Roman" w:hAnsi="Times New Roman" w:cs="Times New Roman"/>
        </w:rPr>
      </w:pPr>
      <w:hyperlink r:id="rId31">
        <w:r w:rsidR="002C41D6">
          <w:rPr>
            <w:rFonts w:ascii="Times New Roman" w:eastAsia="Times New Roman" w:hAnsi="Times New Roman" w:cs="Times New Roman"/>
            <w:color w:val="1155CC"/>
            <w:u w:val="single"/>
          </w:rPr>
          <w:t>https://sdbusinesschamber.com/</w:t>
        </w:r>
      </w:hyperlink>
      <w:r w:rsidR="002C41D6">
        <w:rPr>
          <w:rFonts w:ascii="Times New Roman" w:eastAsia="Times New Roman" w:hAnsi="Times New Roman" w:cs="Times New Roman"/>
        </w:rPr>
        <w:t xml:space="preserve"> </w:t>
      </w:r>
    </w:p>
    <w:p w14:paraId="26C412B8" w14:textId="77777777" w:rsidR="002C41D6" w:rsidRDefault="002C41D6" w:rsidP="002C41D6">
      <w:pPr>
        <w:spacing w:after="0"/>
        <w:rPr>
          <w:rFonts w:ascii="Times New Roman" w:eastAsia="Times New Roman" w:hAnsi="Times New Roman" w:cs="Times New Roman"/>
        </w:rPr>
      </w:pPr>
      <w:r>
        <w:rPr>
          <w:rFonts w:ascii="Times New Roman" w:eastAsia="Times New Roman" w:hAnsi="Times New Roman" w:cs="Times New Roman"/>
        </w:rPr>
        <w:t>North San Diego Business Chamber is the only 5-star United States Chamber of Commerce accredited organization in San Diego County. North San Diego Business Chamber’s mission is to build vibrant communities through stronger commerce. It provides businesses with benefits designed to meet organizations’ current needs based on the economic climate and to help them succeed and grow, through offerings including a robust mentorship program. The chamber recognizes the importance of mentorship in fostering professional growth, providing guidance, and sharing industry expertise. Through their mentorship programs, they connect experienced business professionals with aspiring entrepreneurs or individuals seeking career advancement.</w:t>
      </w:r>
    </w:p>
    <w:p w14:paraId="5FF2D06E" w14:textId="5098F1C6" w:rsidR="002C41D6" w:rsidRPr="002C41D6" w:rsidRDefault="6926D052" w:rsidP="108FCC9D">
      <w:pPr>
        <w:spacing w:after="0"/>
        <w:rPr>
          <w:rFonts w:ascii="Times New Roman" w:eastAsia="Times New Roman" w:hAnsi="Times New Roman" w:cs="Times New Roman"/>
          <w:i/>
          <w:iCs/>
        </w:rPr>
      </w:pPr>
      <w:r w:rsidRPr="108FCC9D">
        <w:rPr>
          <w:rFonts w:ascii="Times New Roman" w:eastAsia="Times New Roman" w:hAnsi="Times New Roman" w:cs="Times New Roman"/>
          <w:i/>
          <w:iCs/>
        </w:rPr>
        <w:t xml:space="preserve">Meeting Focus: Explore the unique model of the North San Diego Business </w:t>
      </w:r>
      <w:r w:rsidR="33A54B3B" w:rsidRPr="108FCC9D">
        <w:rPr>
          <w:rFonts w:ascii="Times New Roman" w:eastAsia="Times New Roman" w:hAnsi="Times New Roman" w:cs="Times New Roman"/>
          <w:i/>
          <w:iCs/>
        </w:rPr>
        <w:t xml:space="preserve">Chamber, its commitment to building vibrant communities through commerce and the significant role their mentorship program has in supporting professional growth and industry expertise sharing. </w:t>
      </w:r>
      <w:r w:rsidRPr="108FCC9D">
        <w:rPr>
          <w:rFonts w:ascii="Times New Roman" w:eastAsia="Times New Roman" w:hAnsi="Times New Roman" w:cs="Times New Roman"/>
          <w:i/>
          <w:iCs/>
        </w:rPr>
        <w:t xml:space="preserve">Hear from leadership of several Chamber businesses/organizations on emerging business climates, best practices for adapting to today’s changing circumstances, and </w:t>
      </w:r>
      <w:r w:rsidR="33A54B3B" w:rsidRPr="108FCC9D">
        <w:rPr>
          <w:rFonts w:ascii="Times New Roman" w:eastAsia="Times New Roman" w:hAnsi="Times New Roman" w:cs="Times New Roman"/>
          <w:i/>
          <w:iCs/>
        </w:rPr>
        <w:t>empowering individuals to drive positive change in their communities and beyond.</w:t>
      </w:r>
    </w:p>
    <w:p w14:paraId="0603EA48" w14:textId="12ADE69F" w:rsidR="108FCC9D" w:rsidRDefault="108FCC9D" w:rsidP="108FCC9D">
      <w:pPr>
        <w:spacing w:after="0"/>
        <w:rPr>
          <w:rFonts w:ascii="Times New Roman" w:eastAsia="Times New Roman" w:hAnsi="Times New Roman" w:cs="Times New Roman"/>
          <w:i/>
          <w:iCs/>
        </w:rPr>
      </w:pPr>
    </w:p>
    <w:p w14:paraId="41E6EEBA" w14:textId="77777777" w:rsidR="002C41D6" w:rsidRDefault="6926D052"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Jacobs Center for Neighborhood Innovation</w:t>
      </w:r>
    </w:p>
    <w:p w14:paraId="53613E9E" w14:textId="77777777" w:rsidR="002C41D6" w:rsidRDefault="00A5699B" w:rsidP="002C41D6">
      <w:pPr>
        <w:spacing w:after="0"/>
        <w:rPr>
          <w:rFonts w:ascii="Times New Roman" w:eastAsia="Times New Roman" w:hAnsi="Times New Roman" w:cs="Times New Roman"/>
        </w:rPr>
      </w:pPr>
      <w:hyperlink r:id="rId32">
        <w:r w:rsidR="002C41D6">
          <w:rPr>
            <w:rFonts w:ascii="Times New Roman" w:eastAsia="Times New Roman" w:hAnsi="Times New Roman" w:cs="Times New Roman"/>
            <w:color w:val="1155CC"/>
            <w:u w:val="single"/>
          </w:rPr>
          <w:t>https://www.jacobscenter.org/</w:t>
        </w:r>
      </w:hyperlink>
    </w:p>
    <w:p w14:paraId="54AC2690" w14:textId="49B8E569" w:rsidR="002C41D6" w:rsidRDefault="002C41D6" w:rsidP="002C41D6">
      <w:pPr>
        <w:spacing w:after="0"/>
        <w:rPr>
          <w:rFonts w:ascii="Times New Roman" w:eastAsia="Times New Roman" w:hAnsi="Times New Roman" w:cs="Times New Roman"/>
        </w:rPr>
      </w:pPr>
      <w:r>
        <w:rPr>
          <w:rFonts w:ascii="Times New Roman" w:eastAsia="Times New Roman" w:hAnsi="Times New Roman" w:cs="Times New Roman"/>
        </w:rPr>
        <w:t xml:space="preserve">Jacobs Center works to foster a thriving community, as it is envisioned and realized by its residents. They aim to be part of a caring community where people are responsible to echo there, where all cultures are embraced, and residents create the future they envision. Economic development is a core component of the work at Jacobs Center, supporting </w:t>
      </w:r>
      <w:r w:rsidR="005971DB">
        <w:rPr>
          <w:rFonts w:ascii="Times New Roman" w:eastAsia="Times New Roman" w:hAnsi="Times New Roman" w:cs="Times New Roman"/>
        </w:rPr>
        <w:t>early-stage</w:t>
      </w:r>
      <w:r>
        <w:rPr>
          <w:rFonts w:ascii="Times New Roman" w:eastAsia="Times New Roman" w:hAnsi="Times New Roman" w:cs="Times New Roman"/>
        </w:rPr>
        <w:t xml:space="preserve"> entrepreneurs and accelerating existing neighborhood businesses to support a more inclusive economy for all residents. </w:t>
      </w:r>
    </w:p>
    <w:p w14:paraId="2F9AE258" w14:textId="67669F96" w:rsidR="00114988" w:rsidRDefault="46DA92BC" w:rsidP="005971DB">
      <w:pPr>
        <w:rPr>
          <w:rFonts w:ascii="Times New Roman" w:eastAsia="Times New Roman" w:hAnsi="Times New Roman" w:cs="Times New Roman"/>
          <w:i/>
        </w:rPr>
      </w:pPr>
      <w:r>
        <w:rPr>
          <w:rFonts w:ascii="Times New Roman" w:eastAsia="Times New Roman" w:hAnsi="Times New Roman" w:cs="Times New Roman"/>
          <w:i/>
        </w:rPr>
        <w:t xml:space="preserve">Meeting Focus: Learn about the Jacobs Center model for investing in underserved and marginalized entrepreneurs, and how they utilize government funding from the Community Development Block Grant through the U.S. Department of Housing and Urban development, alongside private funding. Aiming to foster ideas for </w:t>
      </w:r>
      <w:r w:rsidRPr="005971DB">
        <w:rPr>
          <w:rFonts w:ascii="Times New Roman" w:eastAsia="Times New Roman" w:hAnsi="Times New Roman" w:cs="Times New Roman"/>
          <w:i/>
        </w:rPr>
        <w:t>a more inclusive and thriving environments for all residents.</w:t>
      </w:r>
    </w:p>
    <w:p w14:paraId="74467525" w14:textId="1329BE6A" w:rsidR="46DA92BC" w:rsidRDefault="16FFBC34" w:rsidP="46DA92BC">
      <w:pPr>
        <w:rPr>
          <w:rFonts w:ascii="Times New Roman" w:eastAsia="Times New Roman" w:hAnsi="Times New Roman" w:cs="Times New Roman"/>
          <w:b/>
          <w:bCs/>
          <w:color w:val="FF0000"/>
          <w:u w:val="single"/>
        </w:rPr>
      </w:pPr>
      <w:r w:rsidRPr="16FFBC34">
        <w:rPr>
          <w:rFonts w:ascii="Times New Roman" w:eastAsia="Times New Roman" w:hAnsi="Times New Roman" w:cs="Times New Roman"/>
          <w:b/>
          <w:bCs/>
          <w:color w:val="FF0000"/>
          <w:u w:val="single"/>
        </w:rPr>
        <w:t xml:space="preserve">Mentorships </w:t>
      </w:r>
    </w:p>
    <w:p w14:paraId="49E3F0F6" w14:textId="454F8C81" w:rsidR="16FFBC34" w:rsidRDefault="47E2F5A0" w:rsidP="108FCC9D">
      <w:pPr>
        <w:spacing w:after="0"/>
        <w:rPr>
          <w:rFonts w:ascii="Times New Roman" w:eastAsia="Times New Roman" w:hAnsi="Times New Roman" w:cs="Times New Roman"/>
          <w:b/>
          <w:bCs/>
        </w:rPr>
      </w:pPr>
      <w:r w:rsidRPr="108FCC9D">
        <w:rPr>
          <w:rFonts w:ascii="Times New Roman" w:eastAsia="Times New Roman" w:hAnsi="Times New Roman" w:cs="Times New Roman"/>
          <w:b/>
          <w:bCs/>
          <w:u w:val="single"/>
        </w:rPr>
        <w:t>Score Mentor</w:t>
      </w:r>
    </w:p>
    <w:p w14:paraId="7EF011BD" w14:textId="2BE95108" w:rsidR="16FFBC34" w:rsidRDefault="680E72BC" w:rsidP="108FCC9D">
      <w:pPr>
        <w:spacing w:after="0"/>
        <w:rPr>
          <w:rFonts w:ascii="Times New Roman" w:eastAsia="Times New Roman" w:hAnsi="Times New Roman" w:cs="Times New Roman"/>
        </w:rPr>
      </w:pPr>
      <w:r w:rsidRPr="108FCC9D">
        <w:rPr>
          <w:rFonts w:ascii="Times New Roman" w:eastAsia="Times New Roman" w:hAnsi="Times New Roman" w:cs="Times New Roman"/>
          <w:color w:val="1155CC"/>
          <w:u w:val="single"/>
        </w:rPr>
        <w:t xml:space="preserve">https://www.score.org/about </w:t>
      </w:r>
    </w:p>
    <w:p w14:paraId="72EE2CA7" w14:textId="736408CF" w:rsidR="16FFBC34" w:rsidRDefault="680E72BC" w:rsidP="108FCC9D">
      <w:pPr>
        <w:spacing w:after="0"/>
        <w:rPr>
          <w:rFonts w:ascii="Times New Roman" w:eastAsia="Times New Roman" w:hAnsi="Times New Roman" w:cs="Times New Roman"/>
        </w:rPr>
      </w:pPr>
      <w:r w:rsidRPr="108FCC9D">
        <w:rPr>
          <w:rFonts w:ascii="Times New Roman" w:eastAsia="Times New Roman" w:hAnsi="Times New Roman" w:cs="Times New Roman"/>
        </w:rPr>
        <w:lastRenderedPageBreak/>
        <w:t>SCORE San Diego is a branch of SCORE, a national nonprofit organization, offering free mentoring and educational services to entrepreneurs and small business owners in the San Diego region. Through one-on-one mentoring sessions, workshops, and online resources, SCORE San Diego provides invaluable guidance and support across all stages of business development, empowering entrepreneurs to navigate challenges, refine strategies, and achieve their goals with confidence and success.</w:t>
      </w:r>
    </w:p>
    <w:p w14:paraId="770B0CEE" w14:textId="0C807C1A" w:rsidR="16FFBC34" w:rsidRDefault="680E72BC" w:rsidP="108FCC9D">
      <w:pPr>
        <w:rPr>
          <w:rFonts w:ascii="Times New Roman" w:eastAsia="Times New Roman" w:hAnsi="Times New Roman" w:cs="Times New Roman"/>
          <w:i/>
          <w:iCs/>
        </w:rPr>
      </w:pPr>
      <w:r w:rsidRPr="108FCC9D">
        <w:rPr>
          <w:rFonts w:ascii="Times New Roman" w:eastAsia="Times New Roman" w:hAnsi="Times New Roman" w:cs="Times New Roman"/>
          <w:i/>
          <w:iCs/>
        </w:rPr>
        <w:t xml:space="preserve">Meeting Focus: </w:t>
      </w:r>
      <w:r w:rsidR="79E11EA0" w:rsidRPr="108FCC9D">
        <w:rPr>
          <w:rFonts w:ascii="Times New Roman" w:eastAsia="Times New Roman" w:hAnsi="Times New Roman" w:cs="Times New Roman"/>
          <w:i/>
          <w:iCs/>
        </w:rPr>
        <w:t>Meeting will focus on s</w:t>
      </w:r>
      <w:r w:rsidR="388603D2" w:rsidRPr="108FCC9D">
        <w:rPr>
          <w:rFonts w:ascii="Times New Roman" w:eastAsia="Times New Roman" w:hAnsi="Times New Roman" w:cs="Times New Roman"/>
          <w:i/>
          <w:iCs/>
        </w:rPr>
        <w:t>ocial innovation within SCORE San Diego's framework, particularly examining how technology facilitates fundraising and collaboration for entrepreneurs addressing environmental concerns. Discussions with SCORE mentors specialized in social entrepreneurship and civic engagement initiatives will provide valuable insights into effective strategies and support mechanisms for social ventures in the San Diego region.</w:t>
      </w:r>
    </w:p>
    <w:p w14:paraId="4761DAFE" w14:textId="4EE92ACA" w:rsidR="00B41792" w:rsidRPr="00E418AE" w:rsidRDefault="47E2F5A0" w:rsidP="108FCC9D">
      <w:pPr>
        <w:spacing w:after="0"/>
        <w:ind w:left="720" w:firstLine="72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 xml:space="preserve">Steve </w:t>
      </w:r>
      <w:proofErr w:type="spellStart"/>
      <w:r w:rsidRPr="108FCC9D">
        <w:rPr>
          <w:rFonts w:ascii="Times New Roman" w:eastAsia="Times New Roman" w:hAnsi="Times New Roman" w:cs="Times New Roman"/>
          <w:b/>
          <w:bCs/>
          <w:u w:val="single"/>
        </w:rPr>
        <w:t>Sivitz</w:t>
      </w:r>
      <w:proofErr w:type="spellEnd"/>
      <w:r w:rsidRPr="108FCC9D">
        <w:rPr>
          <w:rFonts w:ascii="Times New Roman" w:eastAsia="Times New Roman" w:hAnsi="Times New Roman" w:cs="Times New Roman"/>
          <w:b/>
          <w:bCs/>
          <w:u w:val="single"/>
        </w:rPr>
        <w:t xml:space="preserve">, Mentor </w:t>
      </w:r>
    </w:p>
    <w:p w14:paraId="32C278C3" w14:textId="444A26B8" w:rsidR="00B41792" w:rsidRPr="00E418AE" w:rsidRDefault="00A5699B" w:rsidP="108FCC9D">
      <w:pPr>
        <w:spacing w:after="0"/>
        <w:ind w:left="720" w:firstLine="720"/>
        <w:rPr>
          <w:rFonts w:ascii="Times New Roman" w:eastAsia="Times New Roman" w:hAnsi="Times New Roman" w:cs="Times New Roman"/>
        </w:rPr>
      </w:pPr>
      <w:hyperlink r:id="rId33">
        <w:r w:rsidR="0235501E" w:rsidRPr="108FCC9D">
          <w:rPr>
            <w:rStyle w:val="Hyperlink"/>
          </w:rPr>
          <w:t>https://sdmentorcoalition.org/</w:t>
        </w:r>
      </w:hyperlink>
      <w:r w:rsidR="0235501E" w:rsidRPr="108FCC9D">
        <w:rPr>
          <w:rFonts w:ascii="Times New Roman" w:eastAsia="Times New Roman" w:hAnsi="Times New Roman" w:cs="Times New Roman"/>
          <w:color w:val="1155CC"/>
          <w:u w:val="single"/>
        </w:rPr>
        <w:t xml:space="preserve"> </w:t>
      </w:r>
    </w:p>
    <w:p w14:paraId="4277E5CD" w14:textId="62D42796" w:rsidR="00B41792" w:rsidRPr="00E418AE" w:rsidRDefault="0235501E" w:rsidP="108FCC9D">
      <w:pPr>
        <w:ind w:left="1440"/>
        <w:rPr>
          <w:rFonts w:ascii="Times New Roman" w:eastAsia="Times New Roman" w:hAnsi="Times New Roman" w:cs="Times New Roman"/>
          <w:i/>
          <w:iCs/>
        </w:rPr>
      </w:pPr>
      <w:r w:rsidRPr="108FCC9D">
        <w:rPr>
          <w:rFonts w:ascii="Times New Roman" w:eastAsia="Times New Roman" w:hAnsi="Times New Roman" w:cs="Times New Roman"/>
        </w:rPr>
        <w:t xml:space="preserve">Steve </w:t>
      </w:r>
      <w:proofErr w:type="spellStart"/>
      <w:r w:rsidRPr="108FCC9D">
        <w:rPr>
          <w:rFonts w:ascii="Times New Roman" w:eastAsia="Times New Roman" w:hAnsi="Times New Roman" w:cs="Times New Roman"/>
        </w:rPr>
        <w:t>Sivitz</w:t>
      </w:r>
      <w:proofErr w:type="spellEnd"/>
      <w:r w:rsidRPr="108FCC9D">
        <w:rPr>
          <w:rFonts w:ascii="Times New Roman" w:eastAsia="Times New Roman" w:hAnsi="Times New Roman" w:cs="Times New Roman"/>
        </w:rPr>
        <w:t xml:space="preserve"> is a seasoned business professional and mentor at SCORE with over 35 years of experience in hi-technology mobile/wireless industries. He specializes in product definition, enhancement, and delivery, leveraging his expertise in sales strategies, product marketing, and business leadership. With a strong track record of success in improving corporate financial results and expanding product portfolios, Steve offers guidance in various areas including business planning, sales and marketing strategies, and technology. Recognized for his contributions to small business support, he received the Small Business Administration's District Director's Award in May 2022.                                                         </w:t>
      </w:r>
      <w:r w:rsidR="16FFBC34">
        <w:tab/>
      </w:r>
      <w:r w:rsidRPr="108FCC9D">
        <w:rPr>
          <w:rFonts w:ascii="Times New Roman" w:eastAsia="Times New Roman" w:hAnsi="Times New Roman" w:cs="Times New Roman"/>
          <w:i/>
          <w:iCs/>
        </w:rPr>
        <w:t xml:space="preserve">Meeting Focus: </w:t>
      </w:r>
      <w:r w:rsidR="72270873" w:rsidRPr="108FCC9D">
        <w:rPr>
          <w:rFonts w:ascii="Times New Roman" w:eastAsia="Times New Roman" w:hAnsi="Times New Roman" w:cs="Times New Roman"/>
          <w:i/>
          <w:iCs/>
        </w:rPr>
        <w:t>Discussions will focus on Steve's experience in product definition, enhancement, and delivery, emphasizing the importance of understanding market needs and problem-solving. Additionally, there will be an exploration of Steve's proficiency in sales strategies, business planning, and technology, offering guidance on developing effective business models and strategies for success. This meeting aims to facilitate knowledge exchange and mentorship opportunities, empowering the international group to navigate the challenges of entrepreneurship and social entrepreneurship with confidence and strategic foresight.</w:t>
      </w:r>
    </w:p>
    <w:p w14:paraId="23BAAC72" w14:textId="115EE367" w:rsidR="00B41792" w:rsidRPr="00E418AE" w:rsidRDefault="6CAACAA3" w:rsidP="108FCC9D">
      <w:pPr>
        <w:spacing w:after="0"/>
        <w:rPr>
          <w:rFonts w:ascii="Times New Roman" w:eastAsia="Times New Roman" w:hAnsi="Times New Roman" w:cs="Times New Roman"/>
          <w:b/>
          <w:bCs/>
          <w:u w:val="single"/>
        </w:rPr>
      </w:pPr>
      <w:r w:rsidRPr="108FCC9D">
        <w:rPr>
          <w:rFonts w:ascii="Times New Roman" w:eastAsia="Times New Roman" w:hAnsi="Times New Roman" w:cs="Times New Roman"/>
          <w:b/>
          <w:bCs/>
          <w:u w:val="single"/>
        </w:rPr>
        <w:t>Mentoring Coalition of San Diego County</w:t>
      </w:r>
    </w:p>
    <w:p w14:paraId="301E07BC" w14:textId="444A26B8" w:rsidR="00B41792" w:rsidRPr="00E418AE" w:rsidRDefault="00A5699B" w:rsidP="108FCC9D">
      <w:pPr>
        <w:spacing w:after="0"/>
        <w:rPr>
          <w:rFonts w:ascii="Times New Roman" w:eastAsia="Times New Roman" w:hAnsi="Times New Roman" w:cs="Times New Roman"/>
        </w:rPr>
      </w:pPr>
      <w:hyperlink r:id="rId34">
        <w:r w:rsidR="123ECEB5" w:rsidRPr="108FCC9D">
          <w:rPr>
            <w:rStyle w:val="Hyperlink"/>
          </w:rPr>
          <w:t>https://sdmentorcoalition.org/</w:t>
        </w:r>
      </w:hyperlink>
      <w:r w:rsidR="123ECEB5" w:rsidRPr="108FCC9D">
        <w:rPr>
          <w:rFonts w:ascii="Times New Roman" w:eastAsia="Times New Roman" w:hAnsi="Times New Roman" w:cs="Times New Roman"/>
          <w:color w:val="1155CC"/>
          <w:u w:val="single"/>
        </w:rPr>
        <w:t xml:space="preserve"> </w:t>
      </w:r>
    </w:p>
    <w:p w14:paraId="09F54787" w14:textId="634B5114" w:rsidR="00B41792" w:rsidRPr="00E418AE" w:rsidRDefault="51E3A395" w:rsidP="108FCC9D">
      <w:pPr>
        <w:rPr>
          <w:rFonts w:ascii="Times New Roman" w:eastAsia="Times New Roman" w:hAnsi="Times New Roman" w:cs="Times New Roman"/>
          <w:i/>
          <w:iCs/>
        </w:rPr>
      </w:pPr>
      <w:r w:rsidRPr="108FCC9D">
        <w:rPr>
          <w:rFonts w:ascii="Times New Roman" w:eastAsia="Times New Roman" w:hAnsi="Times New Roman" w:cs="Times New Roman"/>
        </w:rPr>
        <w:t xml:space="preserve">The Mentoring Coalition of San Diego County originated from a delegation's inspiration at the "President's Summit on Youth, America's Promise" in 1997, aiming to provide every child with a caring adult mentor. Since its establishment in 1998, the Coalition has fostered monthly networking meetings for program managers to share resources and knowledge, while also advocating for quality mentoring standards at the state level. Through numerous workshops and collaborative efforts, the Coalition continues to support and promote best practices among youth mentoring programs in the region, embodying a commitment to the well-being and development of young people.                                                           </w:t>
      </w:r>
      <w:r w:rsidRPr="108FCC9D">
        <w:rPr>
          <w:rFonts w:ascii="Times New Roman" w:eastAsia="Times New Roman" w:hAnsi="Times New Roman" w:cs="Times New Roman"/>
          <w:i/>
          <w:iCs/>
        </w:rPr>
        <w:t>Meeting Focus:</w:t>
      </w:r>
      <w:r w:rsidR="1A5A66D0" w:rsidRPr="108FCC9D">
        <w:rPr>
          <w:rFonts w:ascii="Times New Roman" w:eastAsia="Times New Roman" w:hAnsi="Times New Roman" w:cs="Times New Roman"/>
          <w:i/>
          <w:iCs/>
        </w:rPr>
        <w:t xml:space="preserve"> Meeting revolving around understanding mentorship in social entrepreneurship through engagements with the Mentoring Coalition of San Diego County, particularly focusing on its origins and evolution in providing mentorship to youth. Discussions will include insights gained from meetings with faculty and students at universities offering courses on social entrepreneurship, exploring how mentorship plays a crucial role in nurturing the next generation of social entrepreneurs. Additionally, there will be a focus on understanding the role of new and social media in driving social entrepreneurship through mentorships and other interactive exercises, aligning with the Coalition's commitment to promoting best practices and advocating for quality mentoring standards.</w:t>
      </w:r>
    </w:p>
    <w:p w14:paraId="3AAFB6B4" w14:textId="3186E9D2" w:rsidR="00B41792" w:rsidRPr="00A5699B" w:rsidRDefault="08253424" w:rsidP="108FCC9D">
      <w:pPr>
        <w:spacing w:after="0"/>
        <w:rPr>
          <w:rFonts w:ascii="Times New Roman" w:eastAsia="Times New Roman" w:hAnsi="Times New Roman" w:cs="Times New Roman"/>
          <w:b/>
          <w:bCs/>
          <w:u w:val="single"/>
          <w:lang w:val="es-ES"/>
        </w:rPr>
      </w:pPr>
      <w:r w:rsidRPr="00A5699B">
        <w:rPr>
          <w:rFonts w:ascii="Times New Roman" w:eastAsia="Times New Roman" w:hAnsi="Times New Roman" w:cs="Times New Roman"/>
          <w:b/>
          <w:bCs/>
          <w:u w:val="single"/>
          <w:lang w:val="es-ES"/>
        </w:rPr>
        <w:t>Torrey Project</w:t>
      </w:r>
    </w:p>
    <w:p w14:paraId="1E94E318" w14:textId="173242CE" w:rsidR="00B41792" w:rsidRPr="00A5699B" w:rsidRDefault="08253424" w:rsidP="108FCC9D">
      <w:pPr>
        <w:spacing w:after="0"/>
        <w:rPr>
          <w:rFonts w:ascii="Times New Roman" w:eastAsia="Times New Roman" w:hAnsi="Times New Roman" w:cs="Times New Roman"/>
          <w:lang w:val="es-ES"/>
        </w:rPr>
      </w:pPr>
      <w:r w:rsidRPr="00A5699B">
        <w:rPr>
          <w:rFonts w:ascii="Times New Roman" w:eastAsia="Times New Roman" w:hAnsi="Times New Roman" w:cs="Times New Roman"/>
          <w:color w:val="1155CC"/>
          <w:u w:val="single"/>
          <w:lang w:val="es-ES"/>
        </w:rPr>
        <w:t>https://www.torreyproject.org/</w:t>
      </w:r>
    </w:p>
    <w:p w14:paraId="61C8979E" w14:textId="77777777" w:rsidR="00B41792" w:rsidRPr="00E418AE" w:rsidRDefault="1763D37E" w:rsidP="108FCC9D">
      <w:pPr>
        <w:spacing w:after="0"/>
        <w:rPr>
          <w:rFonts w:ascii="Times New Roman" w:eastAsia="Times New Roman" w:hAnsi="Times New Roman" w:cs="Times New Roman"/>
        </w:rPr>
      </w:pPr>
      <w:r w:rsidRPr="108FCC9D">
        <w:rPr>
          <w:rFonts w:ascii="Times New Roman" w:eastAsia="Times New Roman" w:hAnsi="Times New Roman" w:cs="Times New Roman"/>
        </w:rPr>
        <w:t xml:space="preserve">The Torrey Project is an innovative initiative focused on empowering the next generation of entrepreneurs and leaders. They provide a platform for young individuals to develop essential skills, network with industry professionals, and gain real-world experience. Through mentorship programs, workshops, and entrepreneurial challenges, participants are equipped with the tools and knowledge needed to succeed in a rapidly changing business landscape. The Torrey Project </w:t>
      </w:r>
      <w:r w:rsidRPr="108FCC9D">
        <w:rPr>
          <w:rFonts w:ascii="Times New Roman" w:eastAsia="Times New Roman" w:hAnsi="Times New Roman" w:cs="Times New Roman"/>
        </w:rPr>
        <w:lastRenderedPageBreak/>
        <w:t xml:space="preserve">fosters creativity, critical thinking, and collaboration, encouraging participants to think outside the box and pursue their passions. </w:t>
      </w:r>
    </w:p>
    <w:p w14:paraId="61122A60" w14:textId="70BE6870" w:rsidR="00B41792" w:rsidRPr="00E418AE" w:rsidRDefault="1763D37E" w:rsidP="108FCC9D">
      <w:pPr>
        <w:spacing w:after="0"/>
        <w:ind w:left="1440"/>
        <w:rPr>
          <w:rFonts w:ascii="Times New Roman" w:eastAsia="Times New Roman" w:hAnsi="Times New Roman" w:cs="Times New Roman"/>
        </w:rPr>
      </w:pPr>
      <w:r w:rsidRPr="108FCC9D">
        <w:rPr>
          <w:rFonts w:ascii="Times New Roman" w:eastAsia="Times New Roman" w:hAnsi="Times New Roman" w:cs="Times New Roman"/>
        </w:rPr>
        <w:t>The</w:t>
      </w:r>
      <w:r w:rsidRPr="108FCC9D">
        <w:rPr>
          <w:rFonts w:ascii="Times New Roman" w:eastAsia="Times New Roman" w:hAnsi="Times New Roman" w:cs="Times New Roman"/>
          <w:b/>
          <w:bCs/>
        </w:rPr>
        <w:t xml:space="preserve"> Torrey Project Seed Fund</w:t>
      </w:r>
      <w:r w:rsidRPr="108FCC9D">
        <w:rPr>
          <w:rFonts w:ascii="Times New Roman" w:eastAsia="Times New Roman" w:hAnsi="Times New Roman" w:cs="Times New Roman"/>
        </w:rPr>
        <w:t xml:space="preserve"> is a vital component of the Torrey Project's mission to support and invest in promising startups and early-stage ventures. The seed fund provides crucial financial resources and mentorship to selected entrepreneurs, helping them turn their innovative ideas into successful businesses. The Torrey Project aims to invest in diverse founders and ventures that exhibit strong growth potential, disruptive ideas, and a commitment to making a positive impact. They seek out entrepreneurs with a drive for innovation, a clear vision for their business, and a scalable business model, and focus on supporting those who are typically overlooked by traditional forms of seed capital. The Torrey Project is particularly interested in supporting ventures in emerging industries such as technology, sustainability, healthcare, and social impact.</w:t>
      </w:r>
    </w:p>
    <w:p w14:paraId="10E2D60B" w14:textId="07F80B3C" w:rsidR="00B41792" w:rsidRPr="00E418AE" w:rsidRDefault="6AB20E7B" w:rsidP="108FCC9D">
      <w:pPr>
        <w:rPr>
          <w:rFonts w:ascii="Times New Roman" w:eastAsia="Times New Roman" w:hAnsi="Times New Roman" w:cs="Times New Roman"/>
          <w:i/>
          <w:iCs/>
        </w:rPr>
      </w:pPr>
      <w:r w:rsidRPr="108FCC9D">
        <w:rPr>
          <w:rFonts w:ascii="Times New Roman" w:eastAsia="Times New Roman" w:hAnsi="Times New Roman" w:cs="Times New Roman"/>
        </w:rPr>
        <w:t xml:space="preserve"> </w:t>
      </w:r>
      <w:r w:rsidRPr="108FCC9D">
        <w:rPr>
          <w:rFonts w:ascii="Times New Roman" w:eastAsia="Times New Roman" w:hAnsi="Times New Roman" w:cs="Times New Roman"/>
          <w:i/>
          <w:iCs/>
        </w:rPr>
        <w:t xml:space="preserve">Meeting Focus: </w:t>
      </w:r>
      <w:r w:rsidR="37CD07EC" w:rsidRPr="108FCC9D">
        <w:rPr>
          <w:rFonts w:ascii="Times New Roman" w:eastAsia="Times New Roman" w:hAnsi="Times New Roman" w:cs="Times New Roman"/>
          <w:i/>
          <w:iCs/>
        </w:rPr>
        <w:t xml:space="preserve">Exploring mentorship in social entrepreneurship with insights drawn from the Torrey Project's experience in fostering conscious and socially conscious businesses. Discussions will include engagement </w:t>
      </w:r>
      <w:r w:rsidR="5453B6F8" w:rsidRPr="108FCC9D">
        <w:rPr>
          <w:rFonts w:ascii="Times New Roman" w:eastAsia="Times New Roman" w:hAnsi="Times New Roman" w:cs="Times New Roman"/>
          <w:i/>
          <w:iCs/>
        </w:rPr>
        <w:t xml:space="preserve">on how Torrey Project is empowering youth entrepreneurs to drive social impact and innovation </w:t>
      </w:r>
      <w:r w:rsidR="37CD07EC" w:rsidRPr="108FCC9D">
        <w:rPr>
          <w:rFonts w:ascii="Times New Roman" w:eastAsia="Times New Roman" w:hAnsi="Times New Roman" w:cs="Times New Roman"/>
          <w:i/>
          <w:iCs/>
        </w:rPr>
        <w:t xml:space="preserve">to understand best practices and educational approaches. Additionally, there will be a focus on examining the role of new and social media in driving social entrepreneurship through mentorships and interactive exercises, leveraging the Torrey Project's </w:t>
      </w:r>
      <w:proofErr w:type="spellStart"/>
      <w:r w:rsidR="37CD07EC" w:rsidRPr="108FCC9D">
        <w:rPr>
          <w:rFonts w:ascii="Times New Roman" w:eastAsia="Times New Roman" w:hAnsi="Times New Roman" w:cs="Times New Roman"/>
          <w:i/>
          <w:iCs/>
        </w:rPr>
        <w:t>exp</w:t>
      </w:r>
      <w:r w:rsidR="70D3E1D4" w:rsidRPr="108FCC9D">
        <w:rPr>
          <w:rFonts w:ascii="Times New Roman" w:eastAsia="Times New Roman" w:hAnsi="Times New Roman" w:cs="Times New Roman"/>
          <w:i/>
          <w:iCs/>
        </w:rPr>
        <w:t>m</w:t>
      </w:r>
      <w:r w:rsidR="37CD07EC" w:rsidRPr="108FCC9D">
        <w:rPr>
          <w:rFonts w:ascii="Times New Roman" w:eastAsia="Times New Roman" w:hAnsi="Times New Roman" w:cs="Times New Roman"/>
          <w:i/>
          <w:iCs/>
        </w:rPr>
        <w:t>ertise</w:t>
      </w:r>
      <w:proofErr w:type="spellEnd"/>
      <w:r w:rsidR="37CD07EC" w:rsidRPr="108FCC9D">
        <w:rPr>
          <w:rFonts w:ascii="Times New Roman" w:eastAsia="Times New Roman" w:hAnsi="Times New Roman" w:cs="Times New Roman"/>
          <w:i/>
          <w:iCs/>
        </w:rPr>
        <w:t xml:space="preserve"> in utilizing digital platforms for community building and knowledge sharing. This meeting aims to facilitate knowledge exchange and collaboration between the international group and Torrey Project, with a shared goal of enhancing mentorship practices and advancing social entrepreneurship initiatives globally</w:t>
      </w:r>
      <w:r w:rsidRPr="108FCC9D">
        <w:rPr>
          <w:rFonts w:ascii="Times New Roman" w:eastAsia="Times New Roman" w:hAnsi="Times New Roman" w:cs="Times New Roman"/>
          <w:i/>
          <w:iCs/>
        </w:rPr>
        <w:t>.</w:t>
      </w:r>
    </w:p>
    <w:p w14:paraId="568EE481" w14:textId="3E4C0BAA" w:rsidR="00B41792" w:rsidRPr="00E418AE" w:rsidRDefault="47E2F5A0" w:rsidP="16FFBC34">
      <w:pPr>
        <w:rPr>
          <w:rFonts w:ascii="Times New Roman" w:eastAsia="Times New Roman" w:hAnsi="Times New Roman" w:cs="Times New Roman"/>
          <w:b/>
          <w:bCs/>
          <w:color w:val="FF0000"/>
          <w:u w:val="single"/>
        </w:rPr>
      </w:pPr>
      <w:r w:rsidRPr="108FCC9D">
        <w:rPr>
          <w:rFonts w:ascii="Times New Roman" w:eastAsia="Times New Roman" w:hAnsi="Times New Roman" w:cs="Times New Roman"/>
          <w:b/>
          <w:bCs/>
          <w:color w:val="FF0000"/>
          <w:u w:val="single"/>
        </w:rPr>
        <w:t>Volunteer Activity</w:t>
      </w:r>
    </w:p>
    <w:p w14:paraId="61F43FDC" w14:textId="1222C72A" w:rsidR="00E418AE" w:rsidRDefault="233E2D1C" w:rsidP="108FCC9D">
      <w:pPr>
        <w:spacing w:after="0"/>
        <w:rPr>
          <w:rFonts w:ascii="Times New Roman" w:eastAsia="Times New Roman" w:hAnsi="Times New Roman" w:cs="Times New Roman"/>
          <w:b/>
          <w:bCs/>
          <w:u w:val="single"/>
        </w:rPr>
      </w:pPr>
      <w:proofErr w:type="spellStart"/>
      <w:r w:rsidRPr="108FCC9D">
        <w:rPr>
          <w:rFonts w:ascii="Times New Roman" w:eastAsia="Times New Roman" w:hAnsi="Times New Roman" w:cs="Times New Roman"/>
          <w:b/>
          <w:bCs/>
          <w:u w:val="single"/>
        </w:rPr>
        <w:t>Hand</w:t>
      </w:r>
      <w:r w:rsidR="77D5F3DD" w:rsidRPr="108FCC9D">
        <w:rPr>
          <w:rFonts w:ascii="Times New Roman" w:eastAsia="Times New Roman" w:hAnsi="Times New Roman" w:cs="Times New Roman"/>
          <w:b/>
          <w:bCs/>
          <w:u w:val="single"/>
        </w:rPr>
        <w:t>s</w:t>
      </w:r>
      <w:r w:rsidRPr="108FCC9D">
        <w:rPr>
          <w:rFonts w:ascii="Times New Roman" w:eastAsia="Times New Roman" w:hAnsi="Times New Roman" w:cs="Times New Roman"/>
          <w:b/>
          <w:bCs/>
          <w:u w:val="single"/>
        </w:rPr>
        <w:t>On</w:t>
      </w:r>
      <w:proofErr w:type="spellEnd"/>
      <w:r w:rsidRPr="108FCC9D">
        <w:rPr>
          <w:rFonts w:ascii="Times New Roman" w:eastAsia="Times New Roman" w:hAnsi="Times New Roman" w:cs="Times New Roman"/>
          <w:b/>
          <w:bCs/>
          <w:u w:val="single"/>
        </w:rPr>
        <w:t xml:space="preserve"> San Diego </w:t>
      </w:r>
    </w:p>
    <w:p w14:paraId="5B0334FE" w14:textId="6C7BCA96" w:rsidR="00E418AE" w:rsidRDefault="00A5699B" w:rsidP="00E418AE">
      <w:pPr>
        <w:spacing w:after="0"/>
        <w:rPr>
          <w:rFonts w:ascii="Times New Roman" w:eastAsia="Times New Roman" w:hAnsi="Times New Roman" w:cs="Times New Roman"/>
        </w:rPr>
      </w:pPr>
      <w:hyperlink r:id="rId35" w:history="1">
        <w:r w:rsidR="00E418AE" w:rsidRPr="00A673F7">
          <w:rPr>
            <w:rStyle w:val="Hyperlink"/>
          </w:rPr>
          <w:t>https://www.handsonsandiego.org/</w:t>
        </w:r>
      </w:hyperlink>
      <w:r w:rsidR="00E418AE">
        <w:t xml:space="preserve"> </w:t>
      </w:r>
    </w:p>
    <w:p w14:paraId="4882C577" w14:textId="1640E880" w:rsidR="00E418AE" w:rsidRDefault="00E418AE" w:rsidP="00E418AE">
      <w:pPr>
        <w:spacing w:after="0"/>
        <w:rPr>
          <w:rFonts w:ascii="Times New Roman" w:eastAsia="Times New Roman" w:hAnsi="Times New Roman" w:cs="Times New Roman"/>
        </w:rPr>
      </w:pPr>
      <w:proofErr w:type="spellStart"/>
      <w:r w:rsidRPr="44C3D9AD">
        <w:rPr>
          <w:rFonts w:ascii="Times New Roman" w:eastAsia="Times New Roman" w:hAnsi="Times New Roman" w:cs="Times New Roman"/>
        </w:rPr>
        <w:t>HandsOn</w:t>
      </w:r>
      <w:proofErr w:type="spellEnd"/>
      <w:r w:rsidRPr="44C3D9AD">
        <w:rPr>
          <w:rFonts w:ascii="Times New Roman" w:eastAsia="Times New Roman" w:hAnsi="Times New Roman" w:cs="Times New Roman"/>
        </w:rPr>
        <w:t xml:space="preserve"> San Diego vision is to create a thriving community where everyone is empowered to be an active participant in creating a positive change without barriers. Their innovative approach of connecting community members with local nonprofit organizations where they can donate their time and talent for a variety of projects and activities, allows for Nonprofit organizations benefit because volunteer engagement increases their reach and capacity. Volunteers benefit because they witness first-hand how they are positively impacting the San Diego region</w:t>
      </w:r>
      <w:r w:rsidR="002911FA" w:rsidRPr="44C3D9AD">
        <w:rPr>
          <w:rFonts w:ascii="Times New Roman" w:eastAsia="Times New Roman" w:hAnsi="Times New Roman" w:cs="Times New Roman"/>
        </w:rPr>
        <w:t xml:space="preserve">. </w:t>
      </w:r>
      <w:proofErr w:type="spellStart"/>
      <w:r w:rsidR="002911FA" w:rsidRPr="44C3D9AD">
        <w:rPr>
          <w:rFonts w:ascii="Times New Roman" w:eastAsia="Times New Roman" w:hAnsi="Times New Roman" w:cs="Times New Roman"/>
        </w:rPr>
        <w:t>HandsOn</w:t>
      </w:r>
      <w:proofErr w:type="spellEnd"/>
      <w:r w:rsidR="002911FA" w:rsidRPr="44C3D9AD">
        <w:rPr>
          <w:rFonts w:ascii="Times New Roman" w:eastAsia="Times New Roman" w:hAnsi="Times New Roman" w:cs="Times New Roman"/>
        </w:rPr>
        <w:t xml:space="preserve"> San Diego is an affiliate of the Points of Light Global Network, which includes volunteer-mobilizing organizations located in nearly 40 countries around the world. They </w:t>
      </w:r>
      <w:r w:rsidR="45E88259" w:rsidRPr="44C3D9AD">
        <w:rPr>
          <w:rFonts w:ascii="Times New Roman" w:eastAsia="Times New Roman" w:hAnsi="Times New Roman" w:cs="Times New Roman"/>
        </w:rPr>
        <w:t>have been</w:t>
      </w:r>
      <w:r w:rsidR="002911FA" w:rsidRPr="44C3D9AD">
        <w:rPr>
          <w:rFonts w:ascii="Times New Roman" w:eastAsia="Times New Roman" w:hAnsi="Times New Roman" w:cs="Times New Roman"/>
        </w:rPr>
        <w:t xml:space="preserve"> a Service Enterprise certified organization since 2018, engaging volunteers at every level.</w:t>
      </w:r>
    </w:p>
    <w:p w14:paraId="4A3D7FCF" w14:textId="3489FD53" w:rsidR="00E418AE" w:rsidRPr="00E418AE" w:rsidRDefault="00E418AE" w:rsidP="00E418AE">
      <w:pPr>
        <w:spacing w:after="0"/>
      </w:pPr>
      <w:r>
        <w:rPr>
          <w:rFonts w:ascii="Times New Roman" w:eastAsia="Times New Roman" w:hAnsi="Times New Roman" w:cs="Times New Roman"/>
          <w:i/>
        </w:rPr>
        <w:t>Meeting Focus</w:t>
      </w:r>
      <w:r w:rsidR="002911FA">
        <w:rPr>
          <w:rFonts w:ascii="Times New Roman" w:eastAsia="Times New Roman" w:hAnsi="Times New Roman" w:cs="Times New Roman"/>
          <w:i/>
        </w:rPr>
        <w:t xml:space="preserve">: Arrange with </w:t>
      </w:r>
      <w:proofErr w:type="spellStart"/>
      <w:r w:rsidR="002911FA">
        <w:rPr>
          <w:rFonts w:ascii="Times New Roman" w:eastAsia="Times New Roman" w:hAnsi="Times New Roman" w:cs="Times New Roman"/>
          <w:i/>
        </w:rPr>
        <w:t>HandsOn</w:t>
      </w:r>
      <w:proofErr w:type="spellEnd"/>
      <w:r w:rsidR="002911FA">
        <w:rPr>
          <w:rFonts w:ascii="Times New Roman" w:eastAsia="Times New Roman" w:hAnsi="Times New Roman" w:cs="Times New Roman"/>
          <w:i/>
        </w:rPr>
        <w:t xml:space="preserve"> San Diego a custom volunteer project where participants can connect with a local nonprofit organization, school, or park to gain a deeper understanding on organizations partnerships with agencies that need volunteer in San Diego and engagement with companies in socially responsible team building activities. </w:t>
      </w:r>
    </w:p>
    <w:p w14:paraId="0060CD16" w14:textId="77777777" w:rsidR="007505B9" w:rsidRPr="00DD4772" w:rsidRDefault="007505B9" w:rsidP="008859DC">
      <w:pPr>
        <w:pStyle w:val="NoSpacing"/>
        <w:rPr>
          <w:i/>
        </w:rPr>
      </w:pPr>
    </w:p>
    <w:p w14:paraId="258BDD32" w14:textId="77777777" w:rsidR="00804ED5" w:rsidRPr="00DD4772" w:rsidRDefault="00804ED5" w:rsidP="00804ED5">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01B1A0C8" w14:textId="77777777" w:rsidR="00804ED5" w:rsidRPr="00DD4772" w:rsidRDefault="00804ED5" w:rsidP="00A4065F">
      <w:pPr>
        <w:spacing w:after="0" w:line="240" w:lineRule="auto"/>
        <w:jc w:val="center"/>
        <w:rPr>
          <w:rFonts w:eastAsia="Times New Roman" w:cstheme="minorHAnsi"/>
          <w:bCs/>
        </w:rPr>
      </w:pPr>
    </w:p>
    <w:p w14:paraId="1671D56D" w14:textId="13E1F3F2" w:rsidR="00A4065F" w:rsidRPr="00DD4772" w:rsidRDefault="16FFBC34" w:rsidP="16FFBC34">
      <w:pPr>
        <w:spacing w:after="0" w:line="240" w:lineRule="auto"/>
        <w:jc w:val="center"/>
        <w:rPr>
          <w:rFonts w:eastAsia="Times New Roman"/>
        </w:rPr>
      </w:pPr>
      <w:r w:rsidRPr="16FFBC34">
        <w:rPr>
          <w:rFonts w:eastAsia="Times New Roman"/>
        </w:rPr>
        <w:t xml:space="preserve">**Home Hospitality can be offered for the group, as well as a volunteer </w:t>
      </w:r>
      <w:proofErr w:type="gramStart"/>
      <w:r w:rsidRPr="16FFBC34">
        <w:rPr>
          <w:rFonts w:eastAsia="Times New Roman"/>
        </w:rPr>
        <w:t>activity  *</w:t>
      </w:r>
      <w:proofErr w:type="gramEnd"/>
      <w:r w:rsidRPr="16FFBC34">
        <w:rPr>
          <w:rFonts w:eastAsia="Times New Roman"/>
        </w:rPr>
        <w:t>*</w:t>
      </w:r>
    </w:p>
    <w:p w14:paraId="281575FE" w14:textId="77777777" w:rsidR="00A4065F" w:rsidRPr="00DD4772" w:rsidRDefault="00A4065F" w:rsidP="00A4065F">
      <w:pPr>
        <w:spacing w:after="0" w:line="240" w:lineRule="auto"/>
        <w:jc w:val="center"/>
        <w:rPr>
          <w:rFonts w:eastAsia="Times New Roman" w:cstheme="minorHAnsi"/>
          <w:bCs/>
        </w:rPr>
      </w:pPr>
    </w:p>
    <w:p w14:paraId="1F7E5C6C" w14:textId="77777777" w:rsidR="00004395" w:rsidRDefault="00004395" w:rsidP="00004395">
      <w:pPr>
        <w:spacing w:after="0"/>
        <w:jc w:val="both"/>
        <w:rPr>
          <w:rFonts w:ascii="Times New Roman" w:eastAsia="Times New Roman" w:hAnsi="Times New Roman" w:cs="Times New Roman"/>
          <w:b/>
        </w:rPr>
      </w:pPr>
      <w:r>
        <w:rPr>
          <w:rFonts w:ascii="Times New Roman" w:eastAsia="Times New Roman" w:hAnsi="Times New Roman" w:cs="Times New Roman"/>
          <w:b/>
        </w:rPr>
        <w:t>Cafe 21</w:t>
      </w:r>
    </w:p>
    <w:p w14:paraId="4DAC4FE9" w14:textId="77777777" w:rsidR="00004395" w:rsidRDefault="00A5699B" w:rsidP="00004395">
      <w:pPr>
        <w:spacing w:after="0"/>
        <w:jc w:val="both"/>
        <w:rPr>
          <w:rFonts w:ascii="Times New Roman" w:eastAsia="Times New Roman" w:hAnsi="Times New Roman" w:cs="Times New Roman"/>
        </w:rPr>
      </w:pPr>
      <w:hyperlink r:id="rId36">
        <w:r w:rsidR="00004395">
          <w:rPr>
            <w:rFonts w:ascii="Times New Roman" w:eastAsia="Times New Roman" w:hAnsi="Times New Roman" w:cs="Times New Roman"/>
            <w:color w:val="1155CC"/>
            <w:u w:val="single"/>
          </w:rPr>
          <w:t>www.cafe-21.com/</w:t>
        </w:r>
      </w:hyperlink>
      <w:r w:rsidR="00004395">
        <w:rPr>
          <w:rFonts w:ascii="Times New Roman" w:eastAsia="Times New Roman" w:hAnsi="Times New Roman" w:cs="Times New Roman"/>
        </w:rPr>
        <w:t xml:space="preserve"> </w:t>
      </w:r>
    </w:p>
    <w:p w14:paraId="7AC08ED7" w14:textId="736354E3" w:rsidR="00004395" w:rsidRPr="00004395" w:rsidRDefault="00004395" w:rsidP="00004395">
      <w:pPr>
        <w:rPr>
          <w:rFonts w:ascii="Times New Roman" w:eastAsia="Times New Roman" w:hAnsi="Times New Roman" w:cs="Times New Roman"/>
        </w:rPr>
      </w:pPr>
      <w:r>
        <w:rPr>
          <w:rFonts w:ascii="Times New Roman" w:eastAsia="Times New Roman" w:hAnsi="Times New Roman" w:cs="Times New Roman"/>
        </w:rPr>
        <w:t xml:space="preserve">As one of the most innovative restaurants in San Diego, Cafe21 is committed to changing the way their guests think about food. Everything they do at this Azerbaijani restaurant is made from scratch and with love. </w:t>
      </w:r>
    </w:p>
    <w:p w14:paraId="29EA6055" w14:textId="77777777" w:rsidR="00004395" w:rsidRPr="00004395" w:rsidRDefault="00004395" w:rsidP="00804ED5">
      <w:pPr>
        <w:spacing w:after="0" w:line="240" w:lineRule="auto"/>
        <w:rPr>
          <w:b/>
        </w:rPr>
      </w:pPr>
    </w:p>
    <w:p w14:paraId="5A5C4F03" w14:textId="4834BAAD" w:rsidR="00804ED5" w:rsidRPr="00C513AA" w:rsidRDefault="00804ED5" w:rsidP="00804ED5">
      <w:pPr>
        <w:spacing w:after="0" w:line="240" w:lineRule="auto"/>
        <w:rPr>
          <w:b/>
          <w:lang w:val="es-ES"/>
        </w:rPr>
      </w:pPr>
      <w:r w:rsidRPr="00C513AA">
        <w:rPr>
          <w:b/>
          <w:lang w:val="es-ES"/>
        </w:rPr>
        <w:t>San Diego Zoo</w:t>
      </w:r>
    </w:p>
    <w:p w14:paraId="225019B5" w14:textId="77777777" w:rsidR="00804ED5" w:rsidRPr="00C513AA" w:rsidRDefault="00A5699B" w:rsidP="00804ED5">
      <w:pPr>
        <w:spacing w:after="0" w:line="240" w:lineRule="auto"/>
        <w:rPr>
          <w:lang w:val="es-ES"/>
        </w:rPr>
      </w:pPr>
      <w:hyperlink r:id="rId37" w:history="1">
        <w:r w:rsidR="00804ED5" w:rsidRPr="00C513AA">
          <w:rPr>
            <w:rStyle w:val="Hyperlink"/>
            <w:lang w:val="es-ES"/>
          </w:rPr>
          <w:t>www.sandiegozoo.org</w:t>
        </w:r>
      </w:hyperlink>
      <w:r w:rsidR="00804ED5" w:rsidRPr="00C513AA">
        <w:rPr>
          <w:lang w:val="es-ES"/>
        </w:rPr>
        <w:t xml:space="preserve"> </w:t>
      </w:r>
    </w:p>
    <w:p w14:paraId="75F6F2A4" w14:textId="77777777" w:rsidR="00804ED5" w:rsidRPr="00DD4772" w:rsidRDefault="00804ED5" w:rsidP="00804ED5">
      <w:pPr>
        <w:spacing w:after="0" w:line="240" w:lineRule="auto"/>
      </w:pPr>
      <w:r w:rsidRPr="00DD4772">
        <w:t>Price: $46 for one Adult Ticket</w:t>
      </w:r>
    </w:p>
    <w:p w14:paraId="1DC77F22" w14:textId="77777777" w:rsidR="00804ED5" w:rsidRPr="00DD4772" w:rsidRDefault="00804ED5" w:rsidP="00804ED5">
      <w:pPr>
        <w:spacing w:after="0" w:line="240" w:lineRule="auto"/>
      </w:pPr>
      <w:r w:rsidRPr="00DD4772">
        <w:lastRenderedPageBreak/>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0964F114" w14:textId="77777777" w:rsidR="00804ED5" w:rsidRPr="00DD4772" w:rsidRDefault="00804ED5" w:rsidP="00804ED5">
      <w:pPr>
        <w:spacing w:after="0" w:line="240" w:lineRule="auto"/>
      </w:pPr>
    </w:p>
    <w:p w14:paraId="008148D0" w14:textId="77777777" w:rsidR="00804ED5" w:rsidRPr="00DD4772" w:rsidRDefault="00804ED5" w:rsidP="00804ED5">
      <w:pPr>
        <w:spacing w:after="0" w:line="240" w:lineRule="auto"/>
        <w:rPr>
          <w:b/>
        </w:rPr>
      </w:pPr>
      <w:r w:rsidRPr="00DD4772">
        <w:rPr>
          <w:b/>
        </w:rPr>
        <w:t>Harbor Cruise</w:t>
      </w:r>
    </w:p>
    <w:p w14:paraId="7AD2FE0B" w14:textId="77777777" w:rsidR="00804ED5" w:rsidRPr="00DD4772" w:rsidRDefault="00A5699B" w:rsidP="00804ED5">
      <w:pPr>
        <w:spacing w:after="0" w:line="240" w:lineRule="auto"/>
      </w:pPr>
      <w:hyperlink r:id="rId38" w:history="1">
        <w:r w:rsidR="00804ED5" w:rsidRPr="00DD4772">
          <w:rPr>
            <w:rStyle w:val="Hyperlink"/>
          </w:rPr>
          <w:t>www.sdhe.com</w:t>
        </w:r>
      </w:hyperlink>
      <w:r w:rsidR="00804ED5" w:rsidRPr="00DD4772">
        <w:t xml:space="preserve"> </w:t>
      </w:r>
    </w:p>
    <w:p w14:paraId="0B68EBD4" w14:textId="77777777" w:rsidR="00804ED5" w:rsidRPr="00DD4772" w:rsidRDefault="00804ED5" w:rsidP="00804ED5">
      <w:pPr>
        <w:spacing w:after="0" w:line="240" w:lineRule="auto"/>
      </w:pPr>
      <w:r w:rsidRPr="00DD4772">
        <w:t>Price: $27 for one Adult Ticket for two-hour tour</w:t>
      </w:r>
    </w:p>
    <w:p w14:paraId="532BDE62" w14:textId="1A52754C" w:rsidR="00804ED5" w:rsidRPr="00DD4772" w:rsidRDefault="00804ED5" w:rsidP="00804ED5">
      <w:pPr>
        <w:spacing w:after="0" w:line="240" w:lineRule="auto"/>
      </w:pPr>
      <w:r>
        <w:t xml:space="preserve">Their deluxe tour covers it all: Harbor and Shelter Islands, Point Loma, Cabrillo National Monument, North Island Naval Air Station, the Submarine Base, as well as the Coronado Bridge, and much more. </w:t>
      </w:r>
      <w:r w:rsidR="145F7466">
        <w:t>The tour</w:t>
      </w:r>
      <w:r>
        <w:t xml:space="preserve"> is about 25 miles in length, 2 hour narrated tour. </w:t>
      </w:r>
    </w:p>
    <w:p w14:paraId="54FF428C" w14:textId="77777777" w:rsidR="00804ED5" w:rsidRPr="00DD4772" w:rsidRDefault="00804ED5" w:rsidP="00804ED5">
      <w:pPr>
        <w:spacing w:after="0" w:line="240" w:lineRule="auto"/>
      </w:pPr>
    </w:p>
    <w:p w14:paraId="5FA8D2BE" w14:textId="77777777" w:rsidR="00804ED5" w:rsidRPr="00DD4772" w:rsidRDefault="00804ED5" w:rsidP="00804ED5">
      <w:pPr>
        <w:spacing w:after="0" w:line="240" w:lineRule="auto"/>
        <w:rPr>
          <w:b/>
        </w:rPr>
      </w:pPr>
      <w:r w:rsidRPr="00DD4772">
        <w:rPr>
          <w:b/>
        </w:rPr>
        <w:t>Old Town Trolley Tour</w:t>
      </w:r>
    </w:p>
    <w:p w14:paraId="6AA9B3B7" w14:textId="77777777" w:rsidR="00804ED5" w:rsidRPr="00DD4772" w:rsidRDefault="00A5699B" w:rsidP="00804ED5">
      <w:pPr>
        <w:spacing w:after="0" w:line="240" w:lineRule="auto"/>
      </w:pPr>
      <w:hyperlink r:id="rId39" w:history="1">
        <w:r w:rsidR="00804ED5" w:rsidRPr="00DD4772">
          <w:rPr>
            <w:rStyle w:val="Hyperlink"/>
          </w:rPr>
          <w:t>www.oldtownsandiegoguide.com</w:t>
        </w:r>
      </w:hyperlink>
      <w:r w:rsidR="00804ED5" w:rsidRPr="00DD4772">
        <w:t xml:space="preserve"> </w:t>
      </w:r>
    </w:p>
    <w:p w14:paraId="0B605484" w14:textId="77777777" w:rsidR="00804ED5" w:rsidRPr="00DD4772" w:rsidRDefault="00A5699B" w:rsidP="00804ED5">
      <w:pPr>
        <w:spacing w:after="0" w:line="240" w:lineRule="auto"/>
      </w:pPr>
      <w:hyperlink r:id="rId40" w:history="1">
        <w:r w:rsidR="00804ED5" w:rsidRPr="00DD4772">
          <w:rPr>
            <w:rStyle w:val="Hyperlink"/>
          </w:rPr>
          <w:t>www.trolleytours.com/san-diego</w:t>
        </w:r>
      </w:hyperlink>
      <w:r w:rsidR="00804ED5" w:rsidRPr="00DD4772">
        <w:t xml:space="preserve"> </w:t>
      </w:r>
    </w:p>
    <w:p w14:paraId="0997080D" w14:textId="77777777" w:rsidR="00804ED5" w:rsidRPr="00DD4772" w:rsidRDefault="00804ED5" w:rsidP="00804ED5">
      <w:pPr>
        <w:spacing w:after="0" w:line="240" w:lineRule="auto"/>
      </w:pPr>
      <w:r w:rsidRPr="00DD4772">
        <w:t>Price: $36 for one Adult Ticket</w:t>
      </w:r>
    </w:p>
    <w:p w14:paraId="021C81C4" w14:textId="3FC27B71" w:rsidR="00804ED5" w:rsidRPr="00DD4772" w:rsidRDefault="62EAC5EB" w:rsidP="00804ED5">
      <w:pPr>
        <w:spacing w:after="0" w:line="240" w:lineRule="auto"/>
      </w:pPr>
      <w: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w:t>
      </w:r>
      <w:proofErr w:type="gramStart"/>
      <w:r>
        <w:t>Old</w:t>
      </w:r>
      <w:proofErr w:type="gramEnd"/>
      <w:r>
        <w:t xml:space="preserve"> Town offers much to do, from visiting over 23 historic sites to shopping for unique merchandise. They also have many </w:t>
      </w:r>
      <w:r w:rsidR="0FDFB978">
        <w:t>award-winning</w:t>
      </w:r>
      <w:r>
        <w:t xml:space="preserve"> restaurants to choose from.</w:t>
      </w:r>
    </w:p>
    <w:p w14:paraId="1AAAE1AB" w14:textId="77777777" w:rsidR="00804ED5" w:rsidRPr="00DD4772" w:rsidRDefault="00804ED5" w:rsidP="00804ED5">
      <w:pPr>
        <w:spacing w:after="0" w:line="240" w:lineRule="auto"/>
      </w:pPr>
    </w:p>
    <w:p w14:paraId="28A03012" w14:textId="77777777" w:rsidR="00804ED5" w:rsidRPr="00DD4772" w:rsidRDefault="00804ED5" w:rsidP="00804ED5">
      <w:pPr>
        <w:spacing w:after="0" w:line="240" w:lineRule="auto"/>
      </w:pPr>
      <w:r w:rsidRPr="00DD4772">
        <w:rPr>
          <w:b/>
        </w:rPr>
        <w:t>USS Midway Museum</w:t>
      </w:r>
      <w:r w:rsidRPr="00DD4772">
        <w:t xml:space="preserve"> </w:t>
      </w:r>
    </w:p>
    <w:p w14:paraId="2460EFF1" w14:textId="77777777" w:rsidR="00804ED5" w:rsidRPr="00DD4772" w:rsidRDefault="00A5699B" w:rsidP="00804ED5">
      <w:pPr>
        <w:pStyle w:val="Enum20"/>
        <w:rPr>
          <w:rFonts w:asciiTheme="minorHAnsi" w:hAnsiTheme="minorHAnsi"/>
          <w:sz w:val="22"/>
          <w:szCs w:val="22"/>
        </w:rPr>
      </w:pPr>
      <w:hyperlink r:id="rId41" w:history="1">
        <w:r w:rsidR="00804ED5" w:rsidRPr="00DD4772">
          <w:rPr>
            <w:rStyle w:val="Hyperlink"/>
            <w:rFonts w:asciiTheme="minorHAnsi" w:hAnsiTheme="minorHAnsi"/>
            <w:sz w:val="22"/>
            <w:szCs w:val="22"/>
          </w:rPr>
          <w:t>www.midway.org</w:t>
        </w:r>
      </w:hyperlink>
      <w:r w:rsidR="00804ED5" w:rsidRPr="00DD4772">
        <w:rPr>
          <w:rFonts w:asciiTheme="minorHAnsi" w:hAnsiTheme="minorHAnsi"/>
          <w:sz w:val="22"/>
          <w:szCs w:val="22"/>
        </w:rPr>
        <w:t xml:space="preserve"> </w:t>
      </w:r>
    </w:p>
    <w:p w14:paraId="35E1BC61" w14:textId="77777777" w:rsidR="00804ED5" w:rsidRPr="00DD4772" w:rsidRDefault="00804ED5" w:rsidP="00804ED5">
      <w:pPr>
        <w:spacing w:after="0" w:line="240" w:lineRule="auto"/>
        <w:rPr>
          <w:rFonts w:cstheme="minorHAnsi"/>
        </w:rPr>
      </w:pPr>
      <w:r w:rsidRPr="00DD4772">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w:t>
      </w:r>
      <w:proofErr w:type="gramStart"/>
      <w:r w:rsidRPr="00DD4772">
        <w:t>freedom</w:t>
      </w:r>
      <w:proofErr w:type="gramEnd"/>
      <w:r w:rsidRPr="00DD4772">
        <w:t xml:space="preserve"> and peace. Guests can spend the day exploring more than 60 exhibits with a collection of 29 restored aircraft. The self-guided audio tour, narrated by Midway sailors, brings the carrier's history to life.</w:t>
      </w:r>
    </w:p>
    <w:p w14:paraId="3004A82F" w14:textId="77777777" w:rsidR="00804ED5" w:rsidRPr="00DD4772" w:rsidRDefault="00804ED5" w:rsidP="00804ED5">
      <w:pPr>
        <w:spacing w:after="0" w:line="240" w:lineRule="auto"/>
        <w:rPr>
          <w:b/>
        </w:rPr>
      </w:pPr>
    </w:p>
    <w:p w14:paraId="3DB4EFD6" w14:textId="77777777" w:rsidR="00804ED5" w:rsidRPr="00DD4772" w:rsidRDefault="00804ED5" w:rsidP="00804ED5">
      <w:pPr>
        <w:spacing w:after="0" w:line="240" w:lineRule="auto"/>
        <w:rPr>
          <w:b/>
        </w:rPr>
      </w:pPr>
      <w:r w:rsidRPr="00DD4772">
        <w:rPr>
          <w:b/>
        </w:rPr>
        <w:t>Balboa Park</w:t>
      </w:r>
    </w:p>
    <w:p w14:paraId="6161B9A2" w14:textId="77777777" w:rsidR="00804ED5" w:rsidRPr="00DD4772" w:rsidRDefault="00A5699B" w:rsidP="00804ED5">
      <w:pPr>
        <w:spacing w:after="0" w:line="240" w:lineRule="auto"/>
      </w:pPr>
      <w:hyperlink r:id="rId42" w:history="1">
        <w:r w:rsidR="00804ED5" w:rsidRPr="00DD4772">
          <w:rPr>
            <w:rStyle w:val="Hyperlink"/>
          </w:rPr>
          <w:t>www.balboapark.org</w:t>
        </w:r>
      </w:hyperlink>
      <w:r w:rsidR="00804ED5" w:rsidRPr="00DD4772">
        <w:t xml:space="preserve"> </w:t>
      </w:r>
    </w:p>
    <w:p w14:paraId="7D1B7455" w14:textId="77777777" w:rsidR="00804ED5" w:rsidRPr="00DD4772" w:rsidRDefault="00804ED5" w:rsidP="00804ED5">
      <w:pPr>
        <w:spacing w:after="0" w:line="240" w:lineRule="auto"/>
      </w:pPr>
      <w:r w:rsidRPr="00DD4772">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214AE415" w14:textId="77777777" w:rsidR="00804ED5" w:rsidRPr="00DD4772" w:rsidRDefault="00804ED5" w:rsidP="00804ED5">
      <w:pPr>
        <w:spacing w:after="0" w:line="240" w:lineRule="auto"/>
      </w:pPr>
    </w:p>
    <w:p w14:paraId="511CAF34" w14:textId="77777777" w:rsidR="00804ED5" w:rsidRPr="00DD4772" w:rsidRDefault="00804ED5" w:rsidP="00804ED5">
      <w:pPr>
        <w:spacing w:after="0" w:line="240" w:lineRule="auto"/>
        <w:rPr>
          <w:b/>
        </w:rPr>
      </w:pPr>
      <w:r w:rsidRPr="00DD4772">
        <w:rPr>
          <w:b/>
        </w:rPr>
        <w:t>Coronado</w:t>
      </w:r>
    </w:p>
    <w:p w14:paraId="547A32DC" w14:textId="13125FAA" w:rsidR="00804ED5" w:rsidRPr="00DD4772" w:rsidRDefault="00804ED5" w:rsidP="00804ED5">
      <w:pPr>
        <w:spacing w:after="0" w:line="240" w:lineRule="auto"/>
      </w:pPr>
      <w: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r w:rsidR="3F2F03CB">
        <w:t>wide-open</w:t>
      </w:r>
      <w:r>
        <w:t xml:space="preserve"> sand, gentle </w:t>
      </w:r>
      <w:proofErr w:type="gramStart"/>
      <w:r>
        <w:t>waves</w:t>
      </w:r>
      <w:proofErr w:type="gramEnd"/>
      <w:r>
        <w:t xml:space="preserve"> and gorgeous views.</w:t>
      </w:r>
    </w:p>
    <w:p w14:paraId="70EC9F8A" w14:textId="53C8AB66" w:rsidR="00A4065F" w:rsidRPr="00DD4772" w:rsidRDefault="00A4065F" w:rsidP="16FFBC34">
      <w:pPr>
        <w:spacing w:after="0" w:line="240" w:lineRule="auto"/>
      </w:pPr>
    </w:p>
    <w:sectPr w:rsidR="00A4065F" w:rsidRPr="00DD4772" w:rsidSect="001B3CF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767868">
    <w:abstractNumId w:val="3"/>
  </w:num>
  <w:num w:numId="2" w16cid:durableId="233588096">
    <w:abstractNumId w:val="2"/>
  </w:num>
  <w:num w:numId="3" w16cid:durableId="2034262298">
    <w:abstractNumId w:val="4"/>
  </w:num>
  <w:num w:numId="4" w16cid:durableId="30687588">
    <w:abstractNumId w:val="0"/>
  </w:num>
  <w:num w:numId="5" w16cid:durableId="1865094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0426B"/>
    <w:rsid w:val="00004395"/>
    <w:rsid w:val="00033B94"/>
    <w:rsid w:val="00086104"/>
    <w:rsid w:val="000970C2"/>
    <w:rsid w:val="000D5DC0"/>
    <w:rsid w:val="000F0C0C"/>
    <w:rsid w:val="00105BE3"/>
    <w:rsid w:val="00114988"/>
    <w:rsid w:val="001177B4"/>
    <w:rsid w:val="00130C65"/>
    <w:rsid w:val="00183E58"/>
    <w:rsid w:val="001A002E"/>
    <w:rsid w:val="001B3CFC"/>
    <w:rsid w:val="001B661C"/>
    <w:rsid w:val="001B6912"/>
    <w:rsid w:val="001E132F"/>
    <w:rsid w:val="00202928"/>
    <w:rsid w:val="00214E05"/>
    <w:rsid w:val="00240F43"/>
    <w:rsid w:val="002665A8"/>
    <w:rsid w:val="00284883"/>
    <w:rsid w:val="002911FA"/>
    <w:rsid w:val="002C41D6"/>
    <w:rsid w:val="002D5E97"/>
    <w:rsid w:val="002E008B"/>
    <w:rsid w:val="002E0924"/>
    <w:rsid w:val="00305ED1"/>
    <w:rsid w:val="0032145D"/>
    <w:rsid w:val="00324B03"/>
    <w:rsid w:val="003448A1"/>
    <w:rsid w:val="003A1331"/>
    <w:rsid w:val="003D5B1E"/>
    <w:rsid w:val="00431DFE"/>
    <w:rsid w:val="004663A8"/>
    <w:rsid w:val="004B61B2"/>
    <w:rsid w:val="004E011B"/>
    <w:rsid w:val="004E1F96"/>
    <w:rsid w:val="00543F52"/>
    <w:rsid w:val="005971DB"/>
    <w:rsid w:val="006204B6"/>
    <w:rsid w:val="0062172F"/>
    <w:rsid w:val="00627B16"/>
    <w:rsid w:val="00651A90"/>
    <w:rsid w:val="006F5490"/>
    <w:rsid w:val="006F6054"/>
    <w:rsid w:val="00701AE6"/>
    <w:rsid w:val="007119CB"/>
    <w:rsid w:val="007505B9"/>
    <w:rsid w:val="007643B3"/>
    <w:rsid w:val="007670FD"/>
    <w:rsid w:val="00775220"/>
    <w:rsid w:val="0079100B"/>
    <w:rsid w:val="007B6CF1"/>
    <w:rsid w:val="007D7892"/>
    <w:rsid w:val="007E30CB"/>
    <w:rsid w:val="00804ED5"/>
    <w:rsid w:val="008475F8"/>
    <w:rsid w:val="008859DC"/>
    <w:rsid w:val="009405B5"/>
    <w:rsid w:val="00976E8E"/>
    <w:rsid w:val="009B78C5"/>
    <w:rsid w:val="00A141BB"/>
    <w:rsid w:val="00A4065F"/>
    <w:rsid w:val="00A5699B"/>
    <w:rsid w:val="00A6411D"/>
    <w:rsid w:val="00AA7A91"/>
    <w:rsid w:val="00AC6B93"/>
    <w:rsid w:val="00AD6772"/>
    <w:rsid w:val="00AE7661"/>
    <w:rsid w:val="00AF21CB"/>
    <w:rsid w:val="00B122A9"/>
    <w:rsid w:val="00B41792"/>
    <w:rsid w:val="00B44B45"/>
    <w:rsid w:val="00B8024F"/>
    <w:rsid w:val="00BC1F26"/>
    <w:rsid w:val="00C369C6"/>
    <w:rsid w:val="00C513AA"/>
    <w:rsid w:val="00CD146D"/>
    <w:rsid w:val="00CF143D"/>
    <w:rsid w:val="00CF2039"/>
    <w:rsid w:val="00D509AA"/>
    <w:rsid w:val="00D60F3A"/>
    <w:rsid w:val="00D843A8"/>
    <w:rsid w:val="00DD4772"/>
    <w:rsid w:val="00DF7B40"/>
    <w:rsid w:val="00E418AE"/>
    <w:rsid w:val="00EC52A2"/>
    <w:rsid w:val="00EF38DA"/>
    <w:rsid w:val="00F6053A"/>
    <w:rsid w:val="00FC0EFF"/>
    <w:rsid w:val="00FC3E05"/>
    <w:rsid w:val="00FE3428"/>
    <w:rsid w:val="00FF2829"/>
    <w:rsid w:val="010138D1"/>
    <w:rsid w:val="0153E95A"/>
    <w:rsid w:val="0235501E"/>
    <w:rsid w:val="02909FB5"/>
    <w:rsid w:val="029EF0CD"/>
    <w:rsid w:val="033C827D"/>
    <w:rsid w:val="0438D993"/>
    <w:rsid w:val="051866CC"/>
    <w:rsid w:val="08253424"/>
    <w:rsid w:val="09D9BDA2"/>
    <w:rsid w:val="09E1405A"/>
    <w:rsid w:val="0A0EF633"/>
    <w:rsid w:val="0AE8AA9D"/>
    <w:rsid w:val="0D4696F5"/>
    <w:rsid w:val="0DDFBBD9"/>
    <w:rsid w:val="0EF3FC3C"/>
    <w:rsid w:val="0FDFB978"/>
    <w:rsid w:val="108FCC9D"/>
    <w:rsid w:val="116A5713"/>
    <w:rsid w:val="123ECEB5"/>
    <w:rsid w:val="1379F900"/>
    <w:rsid w:val="13AE4502"/>
    <w:rsid w:val="13D4C74C"/>
    <w:rsid w:val="145F7466"/>
    <w:rsid w:val="14844633"/>
    <w:rsid w:val="16FFBC34"/>
    <w:rsid w:val="1763D37E"/>
    <w:rsid w:val="18A12928"/>
    <w:rsid w:val="1A5A66D0"/>
    <w:rsid w:val="1AEADC97"/>
    <w:rsid w:val="1DD70B93"/>
    <w:rsid w:val="1FED3540"/>
    <w:rsid w:val="22657A96"/>
    <w:rsid w:val="233E2D1C"/>
    <w:rsid w:val="2653FC20"/>
    <w:rsid w:val="2716D01A"/>
    <w:rsid w:val="292D7E91"/>
    <w:rsid w:val="2C01F7B9"/>
    <w:rsid w:val="2CB72CD1"/>
    <w:rsid w:val="2CFFB090"/>
    <w:rsid w:val="2DB8B061"/>
    <w:rsid w:val="2DF619D4"/>
    <w:rsid w:val="2FD02123"/>
    <w:rsid w:val="3031EA8E"/>
    <w:rsid w:val="308A5BEA"/>
    <w:rsid w:val="3307C1E5"/>
    <w:rsid w:val="33A54B3B"/>
    <w:rsid w:val="34F8D458"/>
    <w:rsid w:val="37CD07EC"/>
    <w:rsid w:val="388603D2"/>
    <w:rsid w:val="38FC247C"/>
    <w:rsid w:val="3A58D4D5"/>
    <w:rsid w:val="3B03EB40"/>
    <w:rsid w:val="3EF1AE14"/>
    <w:rsid w:val="3F2F03CB"/>
    <w:rsid w:val="3F84D923"/>
    <w:rsid w:val="40AA91C6"/>
    <w:rsid w:val="41AE70C0"/>
    <w:rsid w:val="428F4A8D"/>
    <w:rsid w:val="42956861"/>
    <w:rsid w:val="436A9538"/>
    <w:rsid w:val="44BA6423"/>
    <w:rsid w:val="44C3D9AD"/>
    <w:rsid w:val="452A782F"/>
    <w:rsid w:val="45E88259"/>
    <w:rsid w:val="46935A23"/>
    <w:rsid w:val="4697F7FC"/>
    <w:rsid w:val="46DA92BC"/>
    <w:rsid w:val="4794EAEC"/>
    <w:rsid w:val="47E2F5A0"/>
    <w:rsid w:val="487F67FD"/>
    <w:rsid w:val="49B62924"/>
    <w:rsid w:val="4B8641FF"/>
    <w:rsid w:val="4B9C74D3"/>
    <w:rsid w:val="4BC175DB"/>
    <w:rsid w:val="4C538197"/>
    <w:rsid w:val="4EBF5440"/>
    <w:rsid w:val="4FF82AB2"/>
    <w:rsid w:val="5034B529"/>
    <w:rsid w:val="5109AE16"/>
    <w:rsid w:val="51E3A395"/>
    <w:rsid w:val="52FEF1FC"/>
    <w:rsid w:val="540043D8"/>
    <w:rsid w:val="540BECBF"/>
    <w:rsid w:val="5453B6F8"/>
    <w:rsid w:val="550540A7"/>
    <w:rsid w:val="566EC149"/>
    <w:rsid w:val="57FEC4C3"/>
    <w:rsid w:val="59488490"/>
    <w:rsid w:val="5983279C"/>
    <w:rsid w:val="59894EBA"/>
    <w:rsid w:val="59B91976"/>
    <w:rsid w:val="5A6D4234"/>
    <w:rsid w:val="5BA17F2A"/>
    <w:rsid w:val="5C404FEA"/>
    <w:rsid w:val="5DA7BADB"/>
    <w:rsid w:val="5E5698BF"/>
    <w:rsid w:val="5E704874"/>
    <w:rsid w:val="5F2584B0"/>
    <w:rsid w:val="603D089E"/>
    <w:rsid w:val="623FEABD"/>
    <w:rsid w:val="62E4D457"/>
    <w:rsid w:val="62EAC5EB"/>
    <w:rsid w:val="67D3AFA9"/>
    <w:rsid w:val="680E72BC"/>
    <w:rsid w:val="6926D052"/>
    <w:rsid w:val="6A7BAC2C"/>
    <w:rsid w:val="6AB20E7B"/>
    <w:rsid w:val="6CAACAA3"/>
    <w:rsid w:val="6CD8D9AE"/>
    <w:rsid w:val="6E392CA5"/>
    <w:rsid w:val="6ED209AA"/>
    <w:rsid w:val="70D3E1D4"/>
    <w:rsid w:val="71F1FA6B"/>
    <w:rsid w:val="72270873"/>
    <w:rsid w:val="7288ABE3"/>
    <w:rsid w:val="743477F7"/>
    <w:rsid w:val="745DE9A4"/>
    <w:rsid w:val="77D5F3DD"/>
    <w:rsid w:val="783498BF"/>
    <w:rsid w:val="78F4D0BD"/>
    <w:rsid w:val="7918326A"/>
    <w:rsid w:val="79E11EA0"/>
    <w:rsid w:val="7A39E977"/>
    <w:rsid w:val="7AB402CB"/>
    <w:rsid w:val="7C4FD32C"/>
    <w:rsid w:val="7D16B4C0"/>
    <w:rsid w:val="7DEBA38D"/>
    <w:rsid w:val="7F07C9C1"/>
    <w:rsid w:val="7F5FAD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2F68"/>
  <w15:docId w15:val="{CB40DD7F-A564-4726-A1B1-41490827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8AE"/>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CommentReference">
    <w:name w:val="annotation reference"/>
    <w:basedOn w:val="DefaultParagraphFont"/>
    <w:uiPriority w:val="99"/>
    <w:semiHidden/>
    <w:unhideWhenUsed/>
    <w:rsid w:val="006F6054"/>
    <w:rPr>
      <w:sz w:val="16"/>
      <w:szCs w:val="16"/>
    </w:rPr>
  </w:style>
  <w:style w:type="paragraph" w:styleId="CommentText">
    <w:name w:val="annotation text"/>
    <w:basedOn w:val="Normal"/>
    <w:link w:val="CommentTextChar"/>
    <w:uiPriority w:val="99"/>
    <w:semiHidden/>
    <w:unhideWhenUsed/>
    <w:rsid w:val="006F6054"/>
    <w:pPr>
      <w:spacing w:line="240" w:lineRule="auto"/>
    </w:pPr>
    <w:rPr>
      <w:sz w:val="20"/>
      <w:szCs w:val="20"/>
    </w:rPr>
  </w:style>
  <w:style w:type="character" w:customStyle="1" w:styleId="CommentTextChar">
    <w:name w:val="Comment Text Char"/>
    <w:basedOn w:val="DefaultParagraphFont"/>
    <w:link w:val="CommentText"/>
    <w:uiPriority w:val="99"/>
    <w:semiHidden/>
    <w:rsid w:val="006F6054"/>
    <w:rPr>
      <w:sz w:val="20"/>
      <w:szCs w:val="20"/>
    </w:rPr>
  </w:style>
  <w:style w:type="paragraph" w:styleId="CommentSubject">
    <w:name w:val="annotation subject"/>
    <w:basedOn w:val="CommentText"/>
    <w:next w:val="CommentText"/>
    <w:link w:val="CommentSubjectChar"/>
    <w:uiPriority w:val="99"/>
    <w:semiHidden/>
    <w:unhideWhenUsed/>
    <w:rsid w:val="006F6054"/>
    <w:rPr>
      <w:b/>
      <w:bCs/>
    </w:rPr>
  </w:style>
  <w:style w:type="character" w:customStyle="1" w:styleId="CommentSubjectChar">
    <w:name w:val="Comment Subject Char"/>
    <w:basedOn w:val="CommentTextChar"/>
    <w:link w:val="CommentSubject"/>
    <w:uiPriority w:val="99"/>
    <w:semiHidden/>
    <w:rsid w:val="006F6054"/>
    <w:rPr>
      <w:b/>
      <w:bCs/>
      <w:sz w:val="20"/>
      <w:szCs w:val="20"/>
    </w:rPr>
  </w:style>
  <w:style w:type="character" w:styleId="UnresolvedMention">
    <w:name w:val="Unresolved Mention"/>
    <w:basedOn w:val="DefaultParagraphFont"/>
    <w:uiPriority w:val="99"/>
    <w:semiHidden/>
    <w:unhideWhenUsed/>
    <w:rsid w:val="00E41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vation.ucsd.edu/about-us/" TargetMode="External"/><Relationship Id="rId18" Type="http://schemas.openxmlformats.org/officeDocument/2006/relationships/hyperlink" Target="https://thebasement.ucsd.edu/" TargetMode="External"/><Relationship Id="rId26" Type="http://schemas.openxmlformats.org/officeDocument/2006/relationships/hyperlink" Target="https://www.sba.gov/funding-programs/loans/microloans" TargetMode="External"/><Relationship Id="rId39" Type="http://schemas.openxmlformats.org/officeDocument/2006/relationships/hyperlink" Target="http://www.oldtownsandiegoguide.com" TargetMode="External"/><Relationship Id="rId21" Type="http://schemas.openxmlformats.org/officeDocument/2006/relationships/hyperlink" Target="https://sdchamber.org/policy/" TargetMode="External"/><Relationship Id="rId34" Type="http://schemas.openxmlformats.org/officeDocument/2006/relationships/hyperlink" Target="https://sdmentorcoalition.org/" TargetMode="External"/><Relationship Id="rId42" Type="http://schemas.openxmlformats.org/officeDocument/2006/relationships/hyperlink" Target="http://www.balboapark.org" TargetMode="External"/><Relationship Id="rId7" Type="http://schemas.openxmlformats.org/officeDocument/2006/relationships/hyperlink" Target="https://www.sandiego.edu/" TargetMode="External"/><Relationship Id="rId2" Type="http://schemas.openxmlformats.org/officeDocument/2006/relationships/numbering" Target="numbering.xml"/><Relationship Id="rId16" Type="http://schemas.openxmlformats.org/officeDocument/2006/relationships/hyperlink" Target="http://www.herahub.com/" TargetMode="External"/><Relationship Id="rId29" Type="http://schemas.openxmlformats.org/officeDocument/2006/relationships/hyperlink" Target="https://www.sandiegobusiness.org/about-ed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avincenter.sdsu.edu/" TargetMode="External"/><Relationship Id="rId24" Type="http://schemas.openxmlformats.org/officeDocument/2006/relationships/hyperlink" Target="https://www.sandiego.gov/economic-development/about/funding" TargetMode="External"/><Relationship Id="rId32" Type="http://schemas.openxmlformats.org/officeDocument/2006/relationships/hyperlink" Target="https://www.jacobscenter.org/" TargetMode="External"/><Relationship Id="rId37" Type="http://schemas.openxmlformats.org/officeDocument/2006/relationships/hyperlink" Target="http://www.sandiegozoo.org" TargetMode="External"/><Relationship Id="rId40" Type="http://schemas.openxmlformats.org/officeDocument/2006/relationships/hyperlink" Target="http://www.trolleytours.com/san-diego" TargetMode="External"/><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www.thevillageup.org/" TargetMode="External"/><Relationship Id="rId23" Type="http://schemas.openxmlformats.org/officeDocument/2006/relationships/hyperlink" Target="http://www.foundersfirstcapitalpartners.com/" TargetMode="External"/><Relationship Id="rId28" Type="http://schemas.openxmlformats.org/officeDocument/2006/relationships/hyperlink" Target="https://www.connect.org/" TargetMode="External"/><Relationship Id="rId36" Type="http://schemas.openxmlformats.org/officeDocument/2006/relationships/hyperlink" Target="https://www.cafe-21.com/" TargetMode="External"/><Relationship Id="rId10" Type="http://schemas.openxmlformats.org/officeDocument/2006/relationships/hyperlink" Target="https://www.sandiego.edu/sbdc/about/" TargetMode="External"/><Relationship Id="rId19" Type="http://schemas.openxmlformats.org/officeDocument/2006/relationships/hyperlink" Target="https://www.smartbordercoalition.com/" TargetMode="External"/><Relationship Id="rId31" Type="http://schemas.openxmlformats.org/officeDocument/2006/relationships/hyperlink" Target="https://sdbusinesschamber.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owlergsic.org/" TargetMode="External"/><Relationship Id="rId14" Type="http://schemas.openxmlformats.org/officeDocument/2006/relationships/hyperlink" Target="https://techtransfer.universityofcalifornia.edu/Default.aspx?campus=SD&amp;KeywordsOperator=All+terms&amp;KeywordsUnformatted=medical&amp;RunSearch=True&amp;ShowDetail=False&amp;SortASC=False&amp;SortColumn=Rank" TargetMode="External"/><Relationship Id="rId22" Type="http://schemas.openxmlformats.org/officeDocument/2006/relationships/hyperlink" Target="https://www.sandiego.gov/economic-development/about/funding" TargetMode="External"/><Relationship Id="rId27" Type="http://schemas.openxmlformats.org/officeDocument/2006/relationships/hyperlink" Target="https://www.sdentrepreneurs.org/" TargetMode="External"/><Relationship Id="rId30" Type="http://schemas.openxmlformats.org/officeDocument/2006/relationships/hyperlink" Target="http://kitchensforgood.org/" TargetMode="External"/><Relationship Id="rId35" Type="http://schemas.openxmlformats.org/officeDocument/2006/relationships/hyperlink" Target="https://www.handsonsandiego.org/" TargetMode="External"/><Relationship Id="rId43" Type="http://schemas.openxmlformats.org/officeDocument/2006/relationships/fontTable" Target="fontTable.xml"/><Relationship Id="rId8" Type="http://schemas.openxmlformats.org/officeDocument/2006/relationships/hyperlink" Target="https://www.sandiego.edu/peace/academics/ma-social-innovation/" TargetMode="External"/><Relationship Id="rId3" Type="http://schemas.openxmlformats.org/officeDocument/2006/relationships/styles" Target="styles.xml"/><Relationship Id="rId12" Type="http://schemas.openxmlformats.org/officeDocument/2006/relationships/hyperlink" Target="https://www.ljcds.org/innovation" TargetMode="External"/><Relationship Id="rId17" Type="http://schemas.openxmlformats.org/officeDocument/2006/relationships/hyperlink" Target="https://vanguardculture.com/" TargetMode="External"/><Relationship Id="rId25" Type="http://schemas.openxmlformats.org/officeDocument/2006/relationships/hyperlink" Target="https://www.sba.gov/district/san-diego" TargetMode="External"/><Relationship Id="rId33" Type="http://schemas.openxmlformats.org/officeDocument/2006/relationships/hyperlink" Target="https://sdmentorcoalition.org/" TargetMode="External"/><Relationship Id="rId38" Type="http://schemas.openxmlformats.org/officeDocument/2006/relationships/hyperlink" Target="http://www.sdhe.com" TargetMode="External"/><Relationship Id="rId20" Type="http://schemas.openxmlformats.org/officeDocument/2006/relationships/hyperlink" Target="https://www.sdfoundation.org/community-impact/san-diego-regional-policy-innovation-center/" TargetMode="External"/><Relationship Id="rId41" Type="http://schemas.openxmlformats.org/officeDocument/2006/relationships/hyperlink" Target="http://www.midwa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4</TotalTime>
  <Pages>11</Pages>
  <Words>6648</Words>
  <Characters>37896</Characters>
  <Application>Microsoft Office Word</Application>
  <DocSecurity>4</DocSecurity>
  <Lines>315</Lines>
  <Paragraphs>88</Paragraphs>
  <ScaleCrop>false</ScaleCrop>
  <Company>SDCDC</Company>
  <LinksUpToDate>false</LinksUpToDate>
  <CharactersWithSpaces>44456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dc:creator>
  <cp:keywords/>
  <cp:lastModifiedBy>Jawad Al Baghdadi</cp:lastModifiedBy>
  <cp:revision>2</cp:revision>
  <dcterms:created xsi:type="dcterms:W3CDTF">2024-04-12T05:19:00Z</dcterms:created>
  <dcterms:modified xsi:type="dcterms:W3CDTF">2024-04-12T05:19:00Z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